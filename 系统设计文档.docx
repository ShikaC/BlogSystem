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78607892"/>
        <w:docPartObj>
          <w:docPartGallery w:val="Cover Pages"/>
          <w:docPartUnique/>
        </w:docPartObj>
      </w:sdtPr>
      <w:sdtEndPr>
        <w:rPr>
          <w:color w:val="FFFFFF" w:themeColor="background1"/>
        </w:rPr>
      </w:sdtEndPr>
      <w:sdtContent>
        <w:p w14:paraId="2BAE41D8" w14:textId="77777777" w:rsidR="001E0CB0" w:rsidRDefault="001E0CB0">
          <w:pPr>
            <w:ind w:firstLine="480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4"/>
          </w:tblGrid>
          <w:tr w:rsidR="001E0CB0" w14:paraId="1D2BFCD8" w14:textId="77777777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公司"/>
                <w:id w:val="13406915"/>
                <w:placeholder>
                  <w:docPart w:val="B333EB522DE642F38F586DA7381F0510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720B77C" w14:textId="240A86F1" w:rsidR="001E0CB0" w:rsidRDefault="0048277A" w:rsidP="001E0CB0">
                    <w:pPr>
                      <w:pStyle w:val="af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365F91" w:themeColor="accent1" w:themeShade="BF"/>
                        <w:sz w:val="24"/>
                        <w:szCs w:val="24"/>
                      </w:rPr>
                      <w:t>台州学院</w:t>
                    </w:r>
                  </w:p>
                </w:tc>
              </w:sdtContent>
            </w:sdt>
          </w:tr>
          <w:tr w:rsidR="001E0CB0" w14:paraId="13EF6D72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</w:rPr>
                  <w:alias w:val="标题"/>
                  <w:id w:val="13406919"/>
                  <w:placeholder>
                    <w:docPart w:val="434234DE2FC84F4C9110823EE965BB7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3B8FBA6B" w14:textId="349B6420" w:rsidR="001E0CB0" w:rsidRDefault="0048277A" w:rsidP="001E0CB0">
                    <w:pPr>
                      <w:pStyle w:val="af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F81BD" w:themeColor="accent1"/>
                        <w:sz w:val="88"/>
                        <w:szCs w:val="88"/>
                      </w:rPr>
                      <w:t>系统</w:t>
                    </w:r>
                    <w:r w:rsidR="00FD7CC3">
                      <w:rPr>
                        <w:rFonts w:asciiTheme="majorHAnsi" w:eastAsiaTheme="majorEastAsia" w:hAnsiTheme="majorHAnsi" w:cstheme="majorBidi" w:hint="eastAsia"/>
                        <w:color w:val="4F81BD" w:themeColor="accent1"/>
                        <w:sz w:val="88"/>
                        <w:szCs w:val="88"/>
                      </w:rPr>
                      <w:t>设计</w:t>
                    </w:r>
                    <w:r w:rsidR="00107EFC">
                      <w:rPr>
                        <w:rFonts w:asciiTheme="majorHAnsi" w:eastAsiaTheme="majorEastAsia" w:hAnsiTheme="majorHAnsi" w:cstheme="majorBidi" w:hint="eastAsia"/>
                        <w:color w:val="4F81BD" w:themeColor="accent1"/>
                        <w:sz w:val="88"/>
                        <w:szCs w:val="88"/>
                      </w:rPr>
                      <w:t>文档</w:t>
                    </w:r>
                  </w:p>
                </w:sdtContent>
              </w:sdt>
            </w:tc>
          </w:tr>
          <w:tr w:rsidR="001E0CB0" w14:paraId="1F1D6E61" w14:textId="77777777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D3653B240CCF456D9B342A68FC0C979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3466855" w14:textId="7D43316E" w:rsidR="001E0CB0" w:rsidRDefault="00574C17" w:rsidP="001E0CB0">
                    <w:pPr>
                      <w:pStyle w:val="af"/>
                      <w:rPr>
                        <w:color w:val="365F91" w:themeColor="accent1" w:themeShade="BF"/>
                        <w:sz w:val="24"/>
                      </w:rPr>
                    </w:pPr>
                    <w:r w:rsidRPr="00574C17">
                      <w:rPr>
                        <w:rFonts w:hint="eastAsia"/>
                        <w:color w:val="365F91" w:themeColor="accent1" w:themeShade="BF"/>
                        <w:sz w:val="24"/>
                        <w:szCs w:val="24"/>
                      </w:rPr>
                      <w:t>博客系统设计说明书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7"/>
          </w:tblGrid>
          <w:tr w:rsidR="001E0CB0" w14:paraId="34BA7F0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F81BD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CE290A1F2231406F99D0FF4AE89342E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7204F7D" w14:textId="48136A8E" w:rsidR="001E0CB0" w:rsidRDefault="00E55EA4">
                    <w:pPr>
                      <w:pStyle w:val="af"/>
                      <w:ind w:firstLine="560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F81BD" w:themeColor="accent1"/>
                        <w:sz w:val="28"/>
                        <w:szCs w:val="28"/>
                      </w:rPr>
                      <w:t>作者</w:t>
                    </w:r>
                    <w:r w:rsidR="00FD7CC3">
                      <w:rPr>
                        <w:rFonts w:hint="eastAsia"/>
                        <w:color w:val="4F81BD" w:themeColor="accent1"/>
                        <w:sz w:val="28"/>
                        <w:szCs w:val="28"/>
                      </w:rPr>
                      <w:t>名称</w:t>
                    </w:r>
                    <w:r>
                      <w:rPr>
                        <w:rFonts w:hint="eastAsia"/>
                        <w:color w:val="4F81BD" w:themeColor="accent1"/>
                        <w:sz w:val="28"/>
                        <w:szCs w:val="28"/>
                      </w:rPr>
                      <w:t xml:space="preserve">  </w:t>
                    </w:r>
                    <w:r w:rsidR="006D74D1">
                      <w:rPr>
                        <w:rFonts w:hint="eastAsia"/>
                        <w:color w:val="4F81BD" w:themeColor="accent1"/>
                        <w:sz w:val="28"/>
                        <w:szCs w:val="28"/>
                      </w:rPr>
                      <w:t>陈莹</w:t>
                    </w:r>
                  </w:p>
                </w:sdtContent>
              </w:sdt>
              <w:sdt>
                <w:sdtPr>
                  <w:rPr>
                    <w:color w:val="4F81BD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892BCCD2C9A944B5BAEF40F0F31C4D66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1-05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3D96367E" w14:textId="7AC938B0" w:rsidR="001E0CB0" w:rsidRDefault="00E55EA4">
                    <w:pPr>
                      <w:pStyle w:val="af"/>
                      <w:ind w:firstLine="560"/>
                      <w:rPr>
                        <w:color w:val="4F81BD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F81BD" w:themeColor="accent1"/>
                        <w:sz w:val="28"/>
                        <w:szCs w:val="28"/>
                      </w:rPr>
                      <w:t>2026-1-</w:t>
                    </w:r>
                    <w:r w:rsidR="006D74D1">
                      <w:rPr>
                        <w:rFonts w:hint="eastAsia"/>
                        <w:color w:val="4F81BD" w:themeColor="accent1"/>
                        <w:sz w:val="28"/>
                        <w:szCs w:val="28"/>
                      </w:rPr>
                      <w:t>5</w:t>
                    </w:r>
                  </w:p>
                </w:sdtContent>
              </w:sdt>
              <w:p w14:paraId="46B54F92" w14:textId="77777777" w:rsidR="001E0CB0" w:rsidRDefault="001E0CB0">
                <w:pPr>
                  <w:pStyle w:val="af"/>
                  <w:ind w:firstLine="420"/>
                  <w:rPr>
                    <w:color w:val="4F81BD" w:themeColor="accent1"/>
                  </w:rPr>
                </w:pPr>
              </w:p>
            </w:tc>
          </w:tr>
        </w:tbl>
        <w:p w14:paraId="71A864CB" w14:textId="77777777" w:rsidR="001E0CB0" w:rsidRDefault="001E0CB0">
          <w:pPr>
            <w:widowControl/>
            <w:spacing w:line="240" w:lineRule="auto"/>
            <w:ind w:firstLineChars="0" w:firstLine="0"/>
            <w:jc w:val="left"/>
            <w:rPr>
              <w:color w:val="FFFFFF" w:themeColor="background1"/>
            </w:rPr>
          </w:pPr>
          <w:r>
            <w:rPr>
              <w:color w:val="FFFFFF" w:themeColor="background1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1"/>
          <w:shd w:val="pct15" w:color="auto" w:fill="FFFFFF"/>
          <w:lang w:val="zh-CN"/>
        </w:rPr>
        <w:id w:val="-20835261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2FA87E" w14:textId="3F6D8DC7" w:rsidR="001E0CB0" w:rsidRDefault="001E0CB0" w:rsidP="00B867CE">
          <w:pPr>
            <w:pStyle w:val="TOC"/>
            <w:tabs>
              <w:tab w:val="left" w:pos="996"/>
              <w:tab w:val="center" w:pos="4535"/>
            </w:tabs>
            <w:spacing w:line="360" w:lineRule="auto"/>
            <w:jc w:val="center"/>
          </w:pPr>
          <w:r>
            <w:rPr>
              <w:lang w:val="zh-CN"/>
            </w:rPr>
            <w:t>目录</w:t>
          </w:r>
        </w:p>
        <w:p w14:paraId="75651C4C" w14:textId="4D2885A9" w:rsidR="00B867CE" w:rsidRDefault="001E0CB0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r w:rsidRPr="000000A9">
            <w:fldChar w:fldCharType="begin"/>
          </w:r>
          <w:r w:rsidRPr="000000A9">
            <w:instrText xml:space="preserve"> TOC \o "1-3" \h \z \u </w:instrText>
          </w:r>
          <w:r w:rsidRPr="000000A9">
            <w:fldChar w:fldCharType="separate"/>
          </w:r>
          <w:hyperlink w:anchor="_Toc218619843" w:history="1">
            <w:r w:rsidR="00B867CE" w:rsidRPr="00841F9B">
              <w:rPr>
                <w:rStyle w:val="af3"/>
                <w:rFonts w:hint="eastAsia"/>
              </w:rPr>
              <w:t>项目概述</w:t>
            </w:r>
            <w:r w:rsidR="00B867CE">
              <w:rPr>
                <w:rFonts w:hint="eastAsia"/>
                <w:webHidden/>
              </w:rPr>
              <w:tab/>
            </w:r>
            <w:r w:rsidR="00B867CE">
              <w:rPr>
                <w:rFonts w:hint="eastAsia"/>
                <w:webHidden/>
              </w:rPr>
              <w:fldChar w:fldCharType="begin"/>
            </w:r>
            <w:r w:rsidR="00B867CE">
              <w:rPr>
                <w:rFonts w:hint="eastAsia"/>
                <w:webHidden/>
              </w:rPr>
              <w:instrText xml:space="preserve"> </w:instrText>
            </w:r>
            <w:r w:rsidR="00B867CE">
              <w:rPr>
                <w:webHidden/>
              </w:rPr>
              <w:instrText>PAGEREF _Toc218619843 \h</w:instrText>
            </w:r>
            <w:r w:rsidR="00B867CE">
              <w:rPr>
                <w:rFonts w:hint="eastAsia"/>
                <w:webHidden/>
              </w:rPr>
              <w:instrText xml:space="preserve"> </w:instrText>
            </w:r>
            <w:r w:rsidR="00B867CE">
              <w:rPr>
                <w:rFonts w:hint="eastAsia"/>
                <w:webHidden/>
              </w:rPr>
            </w:r>
            <w:r w:rsidR="00B867CE">
              <w:rPr>
                <w:rFonts w:hint="eastAsia"/>
                <w:webHidden/>
              </w:rPr>
              <w:fldChar w:fldCharType="separate"/>
            </w:r>
            <w:r w:rsidR="00B867CE">
              <w:rPr>
                <w:webHidden/>
              </w:rPr>
              <w:t>0</w:t>
            </w:r>
            <w:r w:rsidR="00B867CE">
              <w:rPr>
                <w:rFonts w:hint="eastAsia"/>
                <w:webHidden/>
              </w:rPr>
              <w:fldChar w:fldCharType="end"/>
            </w:r>
          </w:hyperlink>
        </w:p>
        <w:p w14:paraId="42FB8625" w14:textId="5EC2DD06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44" w:history="1">
            <w:r w:rsidRPr="00841F9B">
              <w:rPr>
                <w:rStyle w:val="af3"/>
                <w:rFonts w:hint="eastAsia"/>
              </w:rPr>
              <w:t>1.1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项目背景与目标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_Toc218619844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6562111" w14:textId="24A5C919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45" w:history="1">
            <w:r w:rsidRPr="00841F9B">
              <w:rPr>
                <w:rStyle w:val="af3"/>
                <w:rFonts w:hint="eastAsia"/>
              </w:rPr>
              <w:t>1.2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项目范围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_Toc218619845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13F6B08" w14:textId="053B27BE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46" w:history="1">
            <w:r w:rsidRPr="00841F9B">
              <w:rPr>
                <w:rStyle w:val="af3"/>
                <w:rFonts w:hint="eastAsia"/>
              </w:rPr>
              <w:t>1.2.1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核心角色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_Toc218619846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8F9F44A" w14:textId="779A06FE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47" w:history="1">
            <w:r w:rsidRPr="00841F9B">
              <w:rPr>
                <w:rStyle w:val="af3"/>
                <w:rFonts w:hint="eastAsia"/>
              </w:rPr>
              <w:t xml:space="preserve">1.2.2 </w:t>
            </w:r>
            <w:r w:rsidRPr="00841F9B">
              <w:rPr>
                <w:rStyle w:val="af3"/>
                <w:rFonts w:hint="eastAsia"/>
              </w:rPr>
              <w:t>核心模块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_Toc218619847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81D8165" w14:textId="2ABBD0CF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48" w:history="1">
            <w:r w:rsidRPr="00841F9B">
              <w:rPr>
                <w:rStyle w:val="af3"/>
                <w:rFonts w:hint="eastAsia"/>
              </w:rPr>
              <w:t>1.3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技术选型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_Toc218619848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EF9B03F" w14:textId="603905AB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49" w:history="1">
            <w:r w:rsidRPr="00841F9B">
              <w:rPr>
                <w:rStyle w:val="af3"/>
                <w:rFonts w:hint="eastAsia"/>
              </w:rPr>
              <w:t xml:space="preserve">1.3.1 </w:t>
            </w:r>
            <w:r w:rsidRPr="00841F9B">
              <w:rPr>
                <w:rStyle w:val="af3"/>
                <w:rFonts w:hint="eastAsia"/>
              </w:rPr>
              <w:t>后端技术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_Toc218619849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BEB2F57" w14:textId="12A2797D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0" w:history="1">
            <w:r w:rsidRPr="00841F9B">
              <w:rPr>
                <w:rStyle w:val="af3"/>
                <w:rFonts w:hint="eastAsia"/>
              </w:rPr>
              <w:t xml:space="preserve">1.3.2 </w:t>
            </w:r>
            <w:r w:rsidRPr="00841F9B">
              <w:rPr>
                <w:rStyle w:val="af3"/>
                <w:rFonts w:hint="eastAsia"/>
              </w:rPr>
              <w:t>前端技术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883D6E6" w14:textId="7C49A7D5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1" w:history="1">
            <w:r w:rsidRPr="00841F9B">
              <w:rPr>
                <w:rStyle w:val="af3"/>
                <w:rFonts w:hint="eastAsia"/>
              </w:rPr>
              <w:t xml:space="preserve">1.3.3 </w:t>
            </w:r>
            <w:r w:rsidRPr="00841F9B">
              <w:rPr>
                <w:rStyle w:val="af3"/>
                <w:rFonts w:hint="eastAsia"/>
              </w:rPr>
              <w:t>开发与部署工具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4D81B88" w14:textId="32143F4B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2" w:history="1">
            <w:r w:rsidRPr="00841F9B">
              <w:rPr>
                <w:rStyle w:val="af3"/>
                <w:rFonts w:hint="eastAsia"/>
              </w:rPr>
              <w:t>1.4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系统架构概述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1A5126B" w14:textId="4B4F936A" w:rsidR="00B867CE" w:rsidRDefault="00B867CE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3" w:history="1">
            <w:r w:rsidRPr="00841F9B">
              <w:rPr>
                <w:rStyle w:val="af3"/>
                <w:rFonts w:hint="eastAsia"/>
              </w:rPr>
              <w:t>系统架构设计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4C03677" w14:textId="470C3826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4" w:history="1">
            <w:r w:rsidRPr="00841F9B">
              <w:rPr>
                <w:rStyle w:val="af3"/>
                <w:rFonts w:hint="eastAsia"/>
              </w:rPr>
              <w:t>2.1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整体架构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CF6316C" w14:textId="49260F16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5" w:history="1">
            <w:r w:rsidRPr="00841F9B">
              <w:rPr>
                <w:rStyle w:val="af3"/>
                <w:rFonts w:hint="eastAsia"/>
              </w:rPr>
              <w:t>2.2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后端架构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BD2D870" w14:textId="0D26E472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6" w:history="1">
            <w:r w:rsidRPr="00841F9B">
              <w:rPr>
                <w:rStyle w:val="af3"/>
                <w:rFonts w:hint="eastAsia"/>
              </w:rPr>
              <w:t xml:space="preserve">2.2.1 </w:t>
            </w:r>
            <w:r w:rsidRPr="00841F9B">
              <w:rPr>
                <w:rStyle w:val="af3"/>
                <w:rFonts w:hint="eastAsia"/>
              </w:rPr>
              <w:t>接口层（</w:t>
            </w:r>
            <w:r w:rsidRPr="00841F9B">
              <w:rPr>
                <w:rStyle w:val="af3"/>
                <w:rFonts w:hint="eastAsia"/>
              </w:rPr>
              <w:t xml:space="preserve">API </w:t>
            </w:r>
            <w:r w:rsidRPr="00841F9B">
              <w:rPr>
                <w:rStyle w:val="af3"/>
                <w:rFonts w:hint="eastAsia"/>
              </w:rPr>
              <w:t>层）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2C5F48B" w14:textId="053D57A3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7" w:history="1">
            <w:r w:rsidRPr="00841F9B">
              <w:rPr>
                <w:rStyle w:val="af3"/>
                <w:rFonts w:hint="eastAsia"/>
              </w:rPr>
              <w:t xml:space="preserve">2.2.2 </w:t>
            </w:r>
            <w:r w:rsidRPr="00841F9B">
              <w:rPr>
                <w:rStyle w:val="af3"/>
                <w:rFonts w:hint="eastAsia"/>
              </w:rPr>
              <w:t>业务逻辑层（</w:t>
            </w:r>
            <w:r w:rsidRPr="00841F9B">
              <w:rPr>
                <w:rStyle w:val="af3"/>
                <w:rFonts w:hint="eastAsia"/>
              </w:rPr>
              <w:t xml:space="preserve">Service </w:t>
            </w:r>
            <w:r w:rsidRPr="00841F9B">
              <w:rPr>
                <w:rStyle w:val="af3"/>
                <w:rFonts w:hint="eastAsia"/>
              </w:rPr>
              <w:t>层）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F432048" w14:textId="473BC454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8" w:history="1">
            <w:r w:rsidRPr="00841F9B">
              <w:rPr>
                <w:rStyle w:val="af3"/>
                <w:rFonts w:hint="eastAsia"/>
              </w:rPr>
              <w:t xml:space="preserve">2.2.3 </w:t>
            </w:r>
            <w:r w:rsidRPr="00841F9B">
              <w:rPr>
                <w:rStyle w:val="af3"/>
                <w:rFonts w:hint="eastAsia"/>
              </w:rPr>
              <w:t>数据访问层（</w:t>
            </w:r>
            <w:r w:rsidRPr="00841F9B">
              <w:rPr>
                <w:rStyle w:val="af3"/>
                <w:rFonts w:hint="eastAsia"/>
              </w:rPr>
              <w:t xml:space="preserve">DAO </w:t>
            </w:r>
            <w:r w:rsidRPr="00841F9B">
              <w:rPr>
                <w:rStyle w:val="af3"/>
                <w:rFonts w:hint="eastAsia"/>
              </w:rPr>
              <w:t>层）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D3A554E" w14:textId="05BE1008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59" w:history="1">
            <w:r w:rsidRPr="00841F9B">
              <w:rPr>
                <w:rStyle w:val="af3"/>
                <w:rFonts w:hint="eastAsia"/>
              </w:rPr>
              <w:t xml:space="preserve">2.2.4 </w:t>
            </w:r>
            <w:r w:rsidRPr="00841F9B">
              <w:rPr>
                <w:rStyle w:val="af3"/>
                <w:rFonts w:hint="eastAsia"/>
              </w:rPr>
              <w:t>安全层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_Toc218619859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1E77883" w14:textId="460B601B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0" w:history="1">
            <w:r w:rsidRPr="00841F9B">
              <w:rPr>
                <w:rStyle w:val="af3"/>
                <w:rFonts w:hint="eastAsia"/>
              </w:rPr>
              <w:t xml:space="preserve">2.2.5 </w:t>
            </w:r>
            <w:r w:rsidRPr="00841F9B">
              <w:rPr>
                <w:rStyle w:val="af3"/>
                <w:rFonts w:hint="eastAsia"/>
              </w:rPr>
              <w:t>工具层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8071800" w14:textId="77A7DC61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1" w:history="1">
            <w:r w:rsidRPr="00841F9B">
              <w:rPr>
                <w:rStyle w:val="af3"/>
                <w:rFonts w:hint="eastAsia"/>
              </w:rPr>
              <w:t>2.3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前端架构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3308CBF" w14:textId="0BDAC230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2" w:history="1">
            <w:r w:rsidRPr="00841F9B">
              <w:rPr>
                <w:rStyle w:val="af3"/>
                <w:rFonts w:hint="eastAsia"/>
              </w:rPr>
              <w:t>2.3.1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核心技术栈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8943F91" w14:textId="72F90BC8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3" w:history="1">
            <w:r w:rsidRPr="00841F9B">
              <w:rPr>
                <w:rStyle w:val="af3"/>
                <w:rFonts w:hint="eastAsia"/>
              </w:rPr>
              <w:t>2.3.2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数据交互与部署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A57A91E" w14:textId="2FC46161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4" w:history="1">
            <w:r w:rsidRPr="00841F9B">
              <w:rPr>
                <w:rStyle w:val="af3"/>
                <w:rFonts w:hint="eastAsia"/>
              </w:rPr>
              <w:t>2.3.3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性能与体验优化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FFFD604" w14:textId="609BCFC6" w:rsidR="00B867CE" w:rsidRDefault="00B867CE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5" w:history="1">
            <w:r w:rsidRPr="00841F9B">
              <w:rPr>
                <w:rStyle w:val="af3"/>
                <w:rFonts w:hint="eastAsia"/>
              </w:rPr>
              <w:t>数据库设计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4C2236E" w14:textId="1CA2CDD1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6" w:history="1">
            <w:r w:rsidRPr="00841F9B">
              <w:rPr>
                <w:rStyle w:val="af3"/>
                <w:rFonts w:hint="eastAsia"/>
              </w:rPr>
              <w:t>3.1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数据库选型与配置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6D613D8" w14:textId="27A731AE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7" w:history="1">
            <w:r w:rsidRPr="00841F9B">
              <w:rPr>
                <w:rStyle w:val="af3"/>
                <w:rFonts w:hint="eastAsia"/>
              </w:rPr>
              <w:t>3.1.1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主数据库：</w:t>
            </w:r>
            <w:r w:rsidRPr="00841F9B">
              <w:rPr>
                <w:rStyle w:val="af3"/>
                <w:rFonts w:hint="eastAsia"/>
              </w:rPr>
              <w:t>MySQL 8.0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DC419FD" w14:textId="5DA88F5A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8" w:history="1">
            <w:r w:rsidRPr="00841F9B">
              <w:rPr>
                <w:rStyle w:val="af3"/>
                <w:rFonts w:hint="eastAsia"/>
              </w:rPr>
              <w:t>3.2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实体关系设计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725D48D" w14:textId="0C868EB9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69" w:history="1">
            <w:r w:rsidRPr="00841F9B">
              <w:rPr>
                <w:rStyle w:val="af3"/>
                <w:rFonts w:hint="eastAsia"/>
              </w:rPr>
              <w:t>3.2.1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核心实体及属性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_Toc218619869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15816AB" w14:textId="195C4E19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0" w:history="1">
            <w:r w:rsidRPr="00841F9B">
              <w:rPr>
                <w:rStyle w:val="af3"/>
                <w:rFonts w:hint="eastAsia"/>
              </w:rPr>
              <w:t>3.2.2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实体关联规则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B6A51E6" w14:textId="26751551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1" w:history="1">
            <w:r w:rsidRPr="00841F9B">
              <w:rPr>
                <w:rStyle w:val="af3"/>
                <w:rFonts w:hint="eastAsia"/>
              </w:rPr>
              <w:t>3.3</w:t>
            </w:r>
            <w:r>
              <w:rPr>
                <w:rFonts w:hint="eastAsia"/>
                <w:sz w:val="22"/>
                <w:szCs w:val="24"/>
                <w:shd w:val="clear" w:color="auto" w:fill="auto"/>
                <w14:ligatures w14:val="standardContextual"/>
              </w:rPr>
              <w:tab/>
            </w:r>
            <w:r w:rsidRPr="00841F9B">
              <w:rPr>
                <w:rStyle w:val="af3"/>
                <w:rFonts w:hint="eastAsia"/>
              </w:rPr>
              <w:t>数据安全策略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8D4ABBD" w14:textId="718FBD44" w:rsidR="00B867CE" w:rsidRDefault="00B867CE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2" w:history="1">
            <w:r w:rsidRPr="00841F9B">
              <w:rPr>
                <w:rStyle w:val="af3"/>
                <w:rFonts w:hint="eastAsia"/>
              </w:rPr>
              <w:t>功能模块设计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1CD4612" w14:textId="2EB32FF2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3" w:history="1">
            <w:r w:rsidRPr="00841F9B">
              <w:rPr>
                <w:rStyle w:val="af3"/>
                <w:rFonts w:hint="eastAsia"/>
              </w:rPr>
              <w:t xml:space="preserve">4.1 </w:t>
            </w:r>
            <w:r w:rsidRPr="00841F9B">
              <w:rPr>
                <w:rStyle w:val="af3"/>
                <w:rFonts w:hint="eastAsia"/>
              </w:rPr>
              <w:t>用户管理模块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B05D88C" w14:textId="47653F51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4" w:history="1">
            <w:r w:rsidRPr="00841F9B">
              <w:rPr>
                <w:rStyle w:val="af3"/>
                <w:rFonts w:hint="eastAsia"/>
              </w:rPr>
              <w:t xml:space="preserve">4.1.1 </w:t>
            </w:r>
            <w:r w:rsidRPr="00841F9B">
              <w:rPr>
                <w:rStyle w:val="af3"/>
                <w:rFonts w:hint="eastAsia"/>
              </w:rPr>
              <w:t>用户注册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A51574D" w14:textId="787AF9B5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5" w:history="1">
            <w:r w:rsidRPr="00841F9B">
              <w:rPr>
                <w:rStyle w:val="af3"/>
                <w:rFonts w:hint="eastAsia"/>
              </w:rPr>
              <w:t xml:space="preserve">4.1.2 </w:t>
            </w:r>
            <w:r w:rsidRPr="00841F9B">
              <w:rPr>
                <w:rStyle w:val="af3"/>
                <w:rFonts w:hint="eastAsia"/>
              </w:rPr>
              <w:t>用户登录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D8F155D" w14:textId="158DBA84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6" w:history="1">
            <w:r w:rsidRPr="00841F9B">
              <w:rPr>
                <w:rStyle w:val="af3"/>
                <w:rFonts w:hint="eastAsia"/>
              </w:rPr>
              <w:t xml:space="preserve">4.1.3 </w:t>
            </w:r>
            <w:r w:rsidRPr="00841F9B">
              <w:rPr>
                <w:rStyle w:val="af3"/>
                <w:rFonts w:hint="eastAsia"/>
              </w:rPr>
              <w:t>身份认证与权限控制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5337C50" w14:textId="1F8B06B1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7" w:history="1">
            <w:r w:rsidRPr="00841F9B">
              <w:rPr>
                <w:rStyle w:val="af3"/>
                <w:rFonts w:hint="eastAsia"/>
              </w:rPr>
              <w:t xml:space="preserve">4.1.4 </w:t>
            </w:r>
            <w:r w:rsidRPr="00841F9B">
              <w:rPr>
                <w:rStyle w:val="af3"/>
                <w:rFonts w:hint="eastAsia"/>
              </w:rPr>
              <w:t>个人资料管理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334AF47" w14:textId="2F16B0B4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8" w:history="1">
            <w:r w:rsidRPr="00841F9B">
              <w:rPr>
                <w:rStyle w:val="af3"/>
                <w:rFonts w:hint="eastAsia"/>
              </w:rPr>
              <w:t xml:space="preserve">4.1.5 </w:t>
            </w:r>
            <w:r w:rsidRPr="00841F9B">
              <w:rPr>
                <w:rStyle w:val="af3"/>
                <w:rFonts w:hint="eastAsia"/>
              </w:rPr>
              <w:t>管理员用户管理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73502B2" w14:textId="69C509EF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79" w:history="1">
            <w:r w:rsidRPr="00841F9B">
              <w:rPr>
                <w:rStyle w:val="af3"/>
                <w:rFonts w:hint="eastAsia"/>
              </w:rPr>
              <w:t xml:space="preserve">4.2 </w:t>
            </w:r>
            <w:r w:rsidRPr="00841F9B">
              <w:rPr>
                <w:rStyle w:val="af3"/>
                <w:rFonts w:hint="eastAsia"/>
              </w:rPr>
              <w:t>文章管理模块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_Toc218619879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7B54095" w14:textId="70495457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0" w:history="1">
            <w:r w:rsidRPr="00841F9B">
              <w:rPr>
                <w:rStyle w:val="af3"/>
                <w:rFonts w:hint="eastAsia"/>
              </w:rPr>
              <w:t xml:space="preserve">4.2.1 </w:t>
            </w:r>
            <w:r w:rsidRPr="00841F9B">
              <w:rPr>
                <w:rStyle w:val="af3"/>
                <w:rFonts w:hint="eastAsia"/>
              </w:rPr>
              <w:t>文章创作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7B4668" w14:textId="474F29D0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1" w:history="1">
            <w:r w:rsidRPr="00841F9B">
              <w:rPr>
                <w:rStyle w:val="af3"/>
                <w:rFonts w:hint="eastAsia"/>
              </w:rPr>
              <w:t xml:space="preserve">4.2.2 </w:t>
            </w:r>
            <w:r w:rsidRPr="00841F9B">
              <w:rPr>
                <w:rStyle w:val="af3"/>
                <w:rFonts w:hint="eastAsia"/>
              </w:rPr>
              <w:t>文章发布与编辑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748D90D" w14:textId="064779FC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2" w:history="1">
            <w:r w:rsidRPr="00841F9B">
              <w:rPr>
                <w:rStyle w:val="af3"/>
                <w:rFonts w:hint="eastAsia"/>
              </w:rPr>
              <w:t xml:space="preserve">4.2.3 </w:t>
            </w:r>
            <w:r w:rsidRPr="00841F9B">
              <w:rPr>
                <w:rStyle w:val="af3"/>
                <w:rFonts w:hint="eastAsia"/>
              </w:rPr>
              <w:t>文章列表与详情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0BB9652" w14:textId="7382D3B8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3" w:history="1">
            <w:r w:rsidRPr="00841F9B">
              <w:rPr>
                <w:rStyle w:val="af3"/>
                <w:rFonts w:hint="eastAsia"/>
              </w:rPr>
              <w:t xml:space="preserve">4.2.4 </w:t>
            </w:r>
            <w:r w:rsidRPr="00841F9B">
              <w:rPr>
                <w:rStyle w:val="af3"/>
                <w:rFonts w:hint="eastAsia"/>
              </w:rPr>
              <w:t>文章管理（作者视角）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782B662" w14:textId="327037DE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4" w:history="1">
            <w:r w:rsidRPr="00841F9B">
              <w:rPr>
                <w:rStyle w:val="af3"/>
                <w:rFonts w:hint="eastAsia"/>
              </w:rPr>
              <w:t xml:space="preserve">4.3 </w:t>
            </w:r>
            <w:r w:rsidRPr="00841F9B">
              <w:rPr>
                <w:rStyle w:val="af3"/>
                <w:rFonts w:hint="eastAsia"/>
              </w:rPr>
              <w:t>社区互动模块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C9BAB55" w14:textId="4CD73B6E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5" w:history="1">
            <w:r w:rsidRPr="00841F9B">
              <w:rPr>
                <w:rStyle w:val="af3"/>
                <w:rFonts w:hint="eastAsia"/>
              </w:rPr>
              <w:t xml:space="preserve">4.3.1 </w:t>
            </w:r>
            <w:r w:rsidRPr="00841F9B">
              <w:rPr>
                <w:rStyle w:val="af3"/>
                <w:rFonts w:hint="eastAsia"/>
              </w:rPr>
              <w:t>板块管理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B08E4FF" w14:textId="103CFB4D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6" w:history="1">
            <w:r w:rsidRPr="00841F9B">
              <w:rPr>
                <w:rStyle w:val="af3"/>
                <w:rFonts w:hint="eastAsia"/>
              </w:rPr>
              <w:t xml:space="preserve">4.3.2 </w:t>
            </w:r>
            <w:r w:rsidRPr="00841F9B">
              <w:rPr>
                <w:rStyle w:val="af3"/>
                <w:rFonts w:hint="eastAsia"/>
              </w:rPr>
              <w:t>帖子发布与编辑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F45F410" w14:textId="19C22011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7" w:history="1">
            <w:r w:rsidRPr="00841F9B">
              <w:rPr>
                <w:rStyle w:val="af3"/>
                <w:rFonts w:hint="eastAsia"/>
              </w:rPr>
              <w:t xml:space="preserve">4.3.3 </w:t>
            </w:r>
            <w:r w:rsidRPr="00841F9B">
              <w:rPr>
                <w:rStyle w:val="af3"/>
                <w:rFonts w:hint="eastAsia"/>
              </w:rPr>
              <w:t>帖子审核（管理员）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9B0D32B" w14:textId="219B72BC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8" w:history="1">
            <w:r w:rsidRPr="00841F9B">
              <w:rPr>
                <w:rStyle w:val="af3"/>
                <w:rFonts w:hint="eastAsia"/>
              </w:rPr>
              <w:t xml:space="preserve">4.3.4 </w:t>
            </w:r>
            <w:r w:rsidRPr="00841F9B">
              <w:rPr>
                <w:rStyle w:val="af3"/>
                <w:rFonts w:hint="eastAsia"/>
              </w:rPr>
              <w:t>评论与回复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FA1EBCA" w14:textId="3FCF7188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89" w:history="1">
            <w:r w:rsidRPr="00841F9B">
              <w:rPr>
                <w:rStyle w:val="af3"/>
                <w:rFonts w:hint="eastAsia"/>
              </w:rPr>
              <w:t xml:space="preserve">4.3.5 </w:t>
            </w:r>
            <w:r w:rsidRPr="00841F9B">
              <w:rPr>
                <w:rStyle w:val="af3"/>
                <w:rFonts w:hint="eastAsia"/>
              </w:rPr>
              <w:t>点赞与收藏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_Toc218619889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1DF960D" w14:textId="731DB73B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0" w:history="1">
            <w:r w:rsidRPr="00841F9B">
              <w:rPr>
                <w:rStyle w:val="af3"/>
                <w:rFonts w:hint="eastAsia"/>
              </w:rPr>
              <w:t xml:space="preserve">4.4 </w:t>
            </w:r>
            <w:r w:rsidRPr="00841F9B">
              <w:rPr>
                <w:rStyle w:val="af3"/>
                <w:rFonts w:hint="eastAsia"/>
              </w:rPr>
              <w:t>全文搜索模块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98C3953" w14:textId="08A5290A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1" w:history="1">
            <w:r w:rsidRPr="00841F9B">
              <w:rPr>
                <w:rStyle w:val="af3"/>
                <w:rFonts w:hint="eastAsia"/>
              </w:rPr>
              <w:t xml:space="preserve">4.5 </w:t>
            </w:r>
            <w:r w:rsidRPr="00841F9B">
              <w:rPr>
                <w:rStyle w:val="af3"/>
                <w:rFonts w:hint="eastAsia"/>
              </w:rPr>
              <w:t>系统管理模块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38025BB" w14:textId="59A6E863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2" w:history="1">
            <w:r w:rsidRPr="00841F9B">
              <w:rPr>
                <w:rStyle w:val="af3"/>
                <w:rFonts w:hint="eastAsia"/>
              </w:rPr>
              <w:t xml:space="preserve">4.5.1 </w:t>
            </w:r>
            <w:r w:rsidRPr="00841F9B">
              <w:rPr>
                <w:rStyle w:val="af3"/>
                <w:rFonts w:hint="eastAsia"/>
              </w:rPr>
              <w:t>系统配置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6344516" w14:textId="47E1307B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3" w:history="1">
            <w:r w:rsidRPr="00841F9B">
              <w:rPr>
                <w:rStyle w:val="af3"/>
                <w:rFonts w:hint="eastAsia"/>
              </w:rPr>
              <w:t xml:space="preserve">4.5.2 </w:t>
            </w:r>
            <w:r w:rsidRPr="00841F9B">
              <w:rPr>
                <w:rStyle w:val="af3"/>
                <w:rFonts w:hint="eastAsia"/>
              </w:rPr>
              <w:t>内容审核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E4B21C7" w14:textId="17C65CE0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4" w:history="1">
            <w:r w:rsidRPr="00841F9B">
              <w:rPr>
                <w:rStyle w:val="af3"/>
                <w:rFonts w:hint="eastAsia"/>
              </w:rPr>
              <w:t xml:space="preserve">4.5.3 </w:t>
            </w:r>
            <w:r w:rsidRPr="00841F9B">
              <w:rPr>
                <w:rStyle w:val="af3"/>
                <w:rFonts w:hint="eastAsia"/>
              </w:rPr>
              <w:t>数据统计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5B9F64" w14:textId="1BB2965E" w:rsidR="00B867CE" w:rsidRDefault="00B867CE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5" w:history="1">
            <w:r w:rsidRPr="00841F9B">
              <w:rPr>
                <w:rStyle w:val="af3"/>
                <w:rFonts w:hint="eastAsia"/>
              </w:rPr>
              <w:t>安全设计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CFE9FD6" w14:textId="71608323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6" w:history="1">
            <w:r w:rsidRPr="00841F9B">
              <w:rPr>
                <w:rStyle w:val="af3"/>
                <w:rFonts w:hint="eastAsia"/>
              </w:rPr>
              <w:t xml:space="preserve">5.1 </w:t>
            </w:r>
            <w:r w:rsidRPr="00841F9B">
              <w:rPr>
                <w:rStyle w:val="af3"/>
                <w:rFonts w:hint="eastAsia"/>
              </w:rPr>
              <w:t>认证与授权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F46ACC8" w14:textId="268E409F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7" w:history="1">
            <w:r w:rsidRPr="00841F9B">
              <w:rPr>
                <w:rStyle w:val="af3"/>
                <w:rFonts w:hint="eastAsia"/>
              </w:rPr>
              <w:t xml:space="preserve">5.1.1 JWT </w:t>
            </w:r>
            <w:r w:rsidRPr="00841F9B">
              <w:rPr>
                <w:rStyle w:val="af3"/>
                <w:rFonts w:hint="eastAsia"/>
              </w:rPr>
              <w:t>认证机制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55F5EE8" w14:textId="7348E7CC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8" w:history="1">
            <w:r w:rsidRPr="00841F9B">
              <w:rPr>
                <w:rStyle w:val="af3"/>
                <w:rFonts w:hint="eastAsia"/>
              </w:rPr>
              <w:t xml:space="preserve">5.1.2 RBAC </w:t>
            </w:r>
            <w:r w:rsidRPr="00841F9B">
              <w:rPr>
                <w:rStyle w:val="af3"/>
                <w:rFonts w:hint="eastAsia"/>
              </w:rPr>
              <w:t>权限模型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6C8B37D" w14:textId="1F2AF15D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899" w:history="1">
            <w:r w:rsidRPr="00841F9B">
              <w:rPr>
                <w:rStyle w:val="af3"/>
                <w:rFonts w:hint="eastAsia"/>
              </w:rPr>
              <w:t xml:space="preserve">5.2 </w:t>
            </w:r>
            <w:r w:rsidRPr="00841F9B">
              <w:rPr>
                <w:rStyle w:val="af3"/>
                <w:rFonts w:hint="eastAsia"/>
              </w:rPr>
              <w:t>接口安全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_Toc218619899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C9A87A4" w14:textId="668E49FF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0" w:history="1">
            <w:r w:rsidRPr="00841F9B">
              <w:rPr>
                <w:rStyle w:val="af3"/>
                <w:rFonts w:hint="eastAsia"/>
              </w:rPr>
              <w:t xml:space="preserve">5.2.1 </w:t>
            </w:r>
            <w:r w:rsidRPr="00841F9B">
              <w:rPr>
                <w:rStyle w:val="af3"/>
                <w:rFonts w:hint="eastAsia"/>
              </w:rPr>
              <w:t>跨域安全（</w:t>
            </w:r>
            <w:r w:rsidRPr="00841F9B">
              <w:rPr>
                <w:rStyle w:val="af3"/>
                <w:rFonts w:hint="eastAsia"/>
              </w:rPr>
              <w:t>CORS</w:t>
            </w:r>
            <w:r w:rsidRPr="00841F9B">
              <w:rPr>
                <w:rStyle w:val="af3"/>
                <w:rFonts w:hint="eastAsia"/>
              </w:rPr>
              <w:t>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52987C" w14:textId="1DE3EA3D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1" w:history="1">
            <w:r w:rsidRPr="00841F9B">
              <w:rPr>
                <w:rStyle w:val="af3"/>
                <w:rFonts w:hint="eastAsia"/>
              </w:rPr>
              <w:t xml:space="preserve">5.2.2 </w:t>
            </w:r>
            <w:r w:rsidRPr="00841F9B">
              <w:rPr>
                <w:rStyle w:val="af3"/>
                <w:rFonts w:hint="eastAsia"/>
              </w:rPr>
              <w:t>请求频率限制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EB0BB45" w14:textId="0487734D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2" w:history="1">
            <w:r w:rsidRPr="00841F9B">
              <w:rPr>
                <w:rStyle w:val="af3"/>
                <w:rFonts w:hint="eastAsia"/>
              </w:rPr>
              <w:t xml:space="preserve">5.2.3 </w:t>
            </w:r>
            <w:r w:rsidRPr="00841F9B">
              <w:rPr>
                <w:rStyle w:val="af3"/>
                <w:rFonts w:hint="eastAsia"/>
              </w:rPr>
              <w:t>输入校验与过滤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D0D00F6" w14:textId="66C1C6E1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3" w:history="1">
            <w:r w:rsidRPr="00841F9B">
              <w:rPr>
                <w:rStyle w:val="af3"/>
                <w:rFonts w:hint="eastAsia"/>
              </w:rPr>
              <w:t xml:space="preserve">5.2.4 </w:t>
            </w:r>
            <w:r w:rsidRPr="00841F9B">
              <w:rPr>
                <w:rStyle w:val="af3"/>
                <w:rFonts w:hint="eastAsia"/>
              </w:rPr>
              <w:t>敏感词过滤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6EAAE5E" w14:textId="5EC60154" w:rsidR="00B867CE" w:rsidRDefault="00B867CE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4" w:history="1">
            <w:r w:rsidRPr="00841F9B">
              <w:rPr>
                <w:rStyle w:val="af3"/>
                <w:rFonts w:hint="eastAsia"/>
              </w:rPr>
              <w:t>性能优化设计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4300D2F" w14:textId="13FA8D67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5" w:history="1">
            <w:r w:rsidRPr="00841F9B">
              <w:rPr>
                <w:rStyle w:val="af3"/>
                <w:rFonts w:hint="eastAsia"/>
              </w:rPr>
              <w:t xml:space="preserve">6.1 </w:t>
            </w:r>
            <w:r w:rsidRPr="00841F9B">
              <w:rPr>
                <w:rStyle w:val="af3"/>
                <w:rFonts w:hint="eastAsia"/>
              </w:rPr>
              <w:t>后端性能优化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276B763" w14:textId="7F08A911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6" w:history="1">
            <w:r w:rsidRPr="00841F9B">
              <w:rPr>
                <w:rStyle w:val="af3"/>
                <w:rFonts w:hint="eastAsia"/>
              </w:rPr>
              <w:t xml:space="preserve">6.1.1 </w:t>
            </w:r>
            <w:r w:rsidRPr="00841F9B">
              <w:rPr>
                <w:rStyle w:val="af3"/>
                <w:rFonts w:hint="eastAsia"/>
              </w:rPr>
              <w:t>数据库优化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663FC8" w14:textId="76493CEF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7" w:history="1">
            <w:r w:rsidRPr="00841F9B">
              <w:rPr>
                <w:rStyle w:val="af3"/>
                <w:rFonts w:hint="eastAsia"/>
              </w:rPr>
              <w:t xml:space="preserve">6.1.2 </w:t>
            </w:r>
            <w:r w:rsidRPr="00841F9B">
              <w:rPr>
                <w:rStyle w:val="af3"/>
                <w:rFonts w:hint="eastAsia"/>
              </w:rPr>
              <w:t>缓存优化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0A9CE60" w14:textId="6D266389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8" w:history="1">
            <w:r w:rsidRPr="00841F9B">
              <w:rPr>
                <w:rStyle w:val="af3"/>
                <w:rFonts w:hint="eastAsia"/>
              </w:rPr>
              <w:t xml:space="preserve">6.1.3 </w:t>
            </w:r>
            <w:r w:rsidRPr="00841F9B">
              <w:rPr>
                <w:rStyle w:val="af3"/>
                <w:rFonts w:hint="eastAsia"/>
              </w:rPr>
              <w:t>接口优化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D5EEFE0" w14:textId="54DC0847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09" w:history="1">
            <w:r w:rsidRPr="00841F9B">
              <w:rPr>
                <w:rStyle w:val="af3"/>
                <w:rFonts w:hint="eastAsia"/>
              </w:rPr>
              <w:t xml:space="preserve">6.2 </w:t>
            </w:r>
            <w:r w:rsidRPr="00841F9B">
              <w:rPr>
                <w:rStyle w:val="af3"/>
                <w:rFonts w:hint="eastAsia"/>
              </w:rPr>
              <w:t>前端性能优化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_Toc218619909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E25244A" w14:textId="78D1D5EF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0" w:history="1">
            <w:r w:rsidRPr="00841F9B">
              <w:rPr>
                <w:rStyle w:val="af3"/>
                <w:rFonts w:hint="eastAsia"/>
              </w:rPr>
              <w:t xml:space="preserve">6.2.1 </w:t>
            </w:r>
            <w:r w:rsidRPr="00841F9B">
              <w:rPr>
                <w:rStyle w:val="af3"/>
                <w:rFonts w:hint="eastAsia"/>
              </w:rPr>
              <w:t>资源加载优化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1EE0266" w14:textId="6E8BB45F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1" w:history="1">
            <w:r w:rsidRPr="00841F9B">
              <w:rPr>
                <w:rStyle w:val="af3"/>
                <w:rFonts w:hint="eastAsia"/>
              </w:rPr>
              <w:t xml:space="preserve">6.2.2 </w:t>
            </w:r>
            <w:r w:rsidRPr="00841F9B">
              <w:rPr>
                <w:rStyle w:val="af3"/>
                <w:rFonts w:hint="eastAsia"/>
              </w:rPr>
              <w:t>渲染优化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02DEE2E4" w14:textId="386456DB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2" w:history="1">
            <w:r w:rsidRPr="00841F9B">
              <w:rPr>
                <w:rStyle w:val="af3"/>
                <w:rFonts w:hint="eastAsia"/>
              </w:rPr>
              <w:t xml:space="preserve">6.2.3 </w:t>
            </w:r>
            <w:r w:rsidRPr="00841F9B">
              <w:rPr>
                <w:rStyle w:val="af3"/>
                <w:rFonts w:hint="eastAsia"/>
              </w:rPr>
              <w:t>请求优化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BB30485" w14:textId="43838BE9" w:rsidR="00B867CE" w:rsidRDefault="00B867CE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3" w:history="1">
            <w:r w:rsidRPr="00841F9B">
              <w:rPr>
                <w:rStyle w:val="af3"/>
                <w:rFonts w:hint="eastAsia"/>
              </w:rPr>
              <w:t>部署与运维设计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C124EE" w14:textId="673F404E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4" w:history="1">
            <w:r w:rsidRPr="00841F9B">
              <w:rPr>
                <w:rStyle w:val="af3"/>
                <w:rFonts w:hint="eastAsia"/>
              </w:rPr>
              <w:t xml:space="preserve">7.1 </w:t>
            </w:r>
            <w:r w:rsidRPr="00841F9B">
              <w:rPr>
                <w:rStyle w:val="af3"/>
                <w:rFonts w:hint="eastAsia"/>
              </w:rPr>
              <w:t>环境要求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5B29B4C" w14:textId="1B2C28F8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5" w:history="1">
            <w:r w:rsidRPr="00841F9B">
              <w:rPr>
                <w:rStyle w:val="af3"/>
                <w:rFonts w:hint="eastAsia"/>
              </w:rPr>
              <w:t xml:space="preserve">7.1.1 </w:t>
            </w:r>
            <w:r w:rsidRPr="00841F9B">
              <w:rPr>
                <w:rStyle w:val="af3"/>
                <w:rFonts w:hint="eastAsia"/>
              </w:rPr>
              <w:t>开发环境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FFC8E79" w14:textId="2CF3502D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6" w:history="1">
            <w:r w:rsidRPr="00841F9B">
              <w:rPr>
                <w:rStyle w:val="af3"/>
                <w:rFonts w:hint="eastAsia"/>
              </w:rPr>
              <w:t xml:space="preserve">7.1.2 </w:t>
            </w:r>
            <w:r w:rsidRPr="00841F9B">
              <w:rPr>
                <w:rStyle w:val="af3"/>
                <w:rFonts w:hint="eastAsia"/>
              </w:rPr>
              <w:t>生产环境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6F285F5" w14:textId="747EF654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7" w:history="1">
            <w:r w:rsidRPr="00841F9B">
              <w:rPr>
                <w:rStyle w:val="af3"/>
                <w:rFonts w:hint="eastAsia"/>
              </w:rPr>
              <w:t xml:space="preserve">7.2 </w:t>
            </w:r>
            <w:r w:rsidRPr="00841F9B">
              <w:rPr>
                <w:rStyle w:val="af3"/>
                <w:rFonts w:hint="eastAsia"/>
              </w:rPr>
              <w:t>部署流程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109E537" w14:textId="7D9911F7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8" w:history="1">
            <w:r w:rsidRPr="00841F9B">
              <w:rPr>
                <w:rStyle w:val="af3"/>
                <w:rFonts w:hint="eastAsia"/>
              </w:rPr>
              <w:t xml:space="preserve">7.2.1 </w:t>
            </w:r>
            <w:r w:rsidRPr="00841F9B">
              <w:rPr>
                <w:rStyle w:val="af3"/>
                <w:rFonts w:hint="eastAsia"/>
              </w:rPr>
              <w:t>一键部署（</w:t>
            </w:r>
            <w:r w:rsidRPr="00841F9B">
              <w:rPr>
                <w:rStyle w:val="af3"/>
                <w:rFonts w:hint="eastAsia"/>
              </w:rPr>
              <w:t>Windows</w:t>
            </w:r>
            <w:r w:rsidRPr="00841F9B">
              <w:rPr>
                <w:rStyle w:val="af3"/>
                <w:rFonts w:hint="eastAsia"/>
              </w:rPr>
              <w:t>）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3AB4752" w14:textId="34F98479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19" w:history="1">
            <w:r w:rsidRPr="00841F9B">
              <w:rPr>
                <w:rStyle w:val="af3"/>
                <w:rFonts w:hint="eastAsia"/>
              </w:rPr>
              <w:t xml:space="preserve">7.3 </w:t>
            </w:r>
            <w:r w:rsidRPr="00841F9B">
              <w:rPr>
                <w:rStyle w:val="af3"/>
                <w:rFonts w:hint="eastAsia"/>
              </w:rPr>
              <w:t>运维监控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_Toc218619919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CDBF48C" w14:textId="58983BF4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0" w:history="1">
            <w:r w:rsidRPr="00841F9B">
              <w:rPr>
                <w:rStyle w:val="af3"/>
                <w:rFonts w:hint="eastAsia"/>
              </w:rPr>
              <w:t xml:space="preserve">7.3.1 </w:t>
            </w:r>
            <w:r w:rsidRPr="00841F9B">
              <w:rPr>
                <w:rStyle w:val="af3"/>
                <w:rFonts w:hint="eastAsia"/>
              </w:rPr>
              <w:t>日志监控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417DF1" w14:textId="4B87C279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1" w:history="1">
            <w:r w:rsidRPr="00841F9B">
              <w:rPr>
                <w:rStyle w:val="af3"/>
                <w:rFonts w:hint="eastAsia"/>
              </w:rPr>
              <w:t xml:space="preserve">7.3.2 </w:t>
            </w:r>
            <w:r w:rsidRPr="00841F9B">
              <w:rPr>
                <w:rStyle w:val="af3"/>
                <w:rFonts w:hint="eastAsia"/>
              </w:rPr>
              <w:t>服务监控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48973A6" w14:textId="5640509B" w:rsidR="00B867CE" w:rsidRDefault="00B867CE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2" w:history="1">
            <w:r w:rsidRPr="00841F9B">
              <w:rPr>
                <w:rStyle w:val="af3"/>
                <w:rFonts w:hint="eastAsia"/>
              </w:rPr>
              <w:t>测试与实施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8266CC4" w14:textId="3707C838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3" w:history="1">
            <w:r w:rsidRPr="00841F9B">
              <w:rPr>
                <w:rStyle w:val="af3"/>
                <w:rFonts w:hint="eastAsia"/>
              </w:rPr>
              <w:t xml:space="preserve">8.1 </w:t>
            </w:r>
            <w:r w:rsidRPr="00841F9B">
              <w:rPr>
                <w:rStyle w:val="af3"/>
                <w:rFonts w:hint="eastAsia"/>
              </w:rPr>
              <w:t>测试方案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5275D4B" w14:textId="40CF9845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4" w:history="1">
            <w:r w:rsidRPr="00841F9B">
              <w:rPr>
                <w:rStyle w:val="af3"/>
                <w:rFonts w:hint="eastAsia"/>
              </w:rPr>
              <w:t xml:space="preserve">8.1.1 </w:t>
            </w:r>
            <w:r w:rsidRPr="00841F9B">
              <w:rPr>
                <w:rStyle w:val="af3"/>
                <w:rFonts w:hint="eastAsia"/>
              </w:rPr>
              <w:t>单元测试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232C1AB" w14:textId="70CD2B24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5" w:history="1">
            <w:r w:rsidRPr="00841F9B">
              <w:rPr>
                <w:rStyle w:val="af3"/>
                <w:rFonts w:hint="eastAsia"/>
              </w:rPr>
              <w:t xml:space="preserve">8.1.2 </w:t>
            </w:r>
            <w:r w:rsidRPr="00841F9B">
              <w:rPr>
                <w:rStyle w:val="af3"/>
                <w:rFonts w:hint="eastAsia"/>
              </w:rPr>
              <w:t>集成测试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03C722C" w14:textId="4A499386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6" w:history="1">
            <w:r w:rsidRPr="00841F9B">
              <w:rPr>
                <w:rStyle w:val="af3"/>
                <w:rFonts w:hint="eastAsia"/>
              </w:rPr>
              <w:t xml:space="preserve">8.1.3 </w:t>
            </w:r>
            <w:r w:rsidRPr="00841F9B">
              <w:rPr>
                <w:rStyle w:val="af3"/>
                <w:rFonts w:hint="eastAsia"/>
              </w:rPr>
              <w:t>功能测试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9F4CC89" w14:textId="2CBC3539" w:rsidR="00B867CE" w:rsidRDefault="00B867CE" w:rsidP="00B867CE">
          <w:pPr>
            <w:pStyle w:val="TOC3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7" w:history="1">
            <w:r w:rsidRPr="00841F9B">
              <w:rPr>
                <w:rStyle w:val="af3"/>
                <w:rFonts w:hint="eastAsia"/>
              </w:rPr>
              <w:t xml:space="preserve">8.1.4 </w:t>
            </w:r>
            <w:r w:rsidRPr="00841F9B">
              <w:rPr>
                <w:rStyle w:val="af3"/>
                <w:rFonts w:hint="eastAsia"/>
              </w:rPr>
              <w:t>性能测试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F5799B5" w14:textId="381F51A6" w:rsidR="00B867CE" w:rsidRDefault="00B867CE" w:rsidP="00B867CE">
          <w:pPr>
            <w:pStyle w:val="TOC1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8" w:history="1">
            <w:r w:rsidRPr="00841F9B">
              <w:rPr>
                <w:rStyle w:val="af3"/>
                <w:rFonts w:hint="eastAsia"/>
              </w:rPr>
              <w:t>团队信息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EB08B00" w14:textId="3161959F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29" w:history="1">
            <w:r w:rsidRPr="00841F9B">
              <w:rPr>
                <w:rStyle w:val="af3"/>
                <w:rFonts w:hint="eastAsia"/>
              </w:rPr>
              <w:t xml:space="preserve">9.1 </w:t>
            </w:r>
            <w:r w:rsidRPr="00841F9B">
              <w:rPr>
                <w:rStyle w:val="af3"/>
                <w:rFonts w:hint="eastAsia"/>
              </w:rPr>
              <w:t>团队成员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_Toc218619929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5D13518" w14:textId="629EB451" w:rsidR="00B867CE" w:rsidRDefault="00B867CE" w:rsidP="00B867CE">
          <w:pPr>
            <w:pStyle w:val="TOC2"/>
            <w:spacing w:line="360" w:lineRule="auto"/>
            <w:rPr>
              <w:rFonts w:hint="eastAsia"/>
              <w:sz w:val="22"/>
              <w:szCs w:val="24"/>
              <w:shd w:val="clear" w:color="auto" w:fill="auto"/>
              <w14:ligatures w14:val="standardContextual"/>
            </w:rPr>
          </w:pPr>
          <w:hyperlink w:anchor="_Toc218619930" w:history="1">
            <w:r w:rsidRPr="00841F9B">
              <w:rPr>
                <w:rStyle w:val="af3"/>
                <w:rFonts w:hint="eastAsia"/>
              </w:rPr>
              <w:t xml:space="preserve">9.2 </w:t>
            </w:r>
            <w:r w:rsidRPr="00841F9B">
              <w:rPr>
                <w:rStyle w:val="af3"/>
                <w:rFonts w:hint="eastAsia"/>
              </w:rPr>
              <w:t>工作分工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_Toc218619930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568505F" w14:textId="75EEDF76" w:rsidR="001E0CB0" w:rsidRPr="000000A9" w:rsidRDefault="001E0CB0" w:rsidP="00B867CE">
          <w:pPr>
            <w:pStyle w:val="TOC1"/>
            <w:spacing w:line="360" w:lineRule="auto"/>
            <w:ind w:firstLineChars="199" w:firstLine="479"/>
            <w:rPr>
              <w:sz w:val="21"/>
              <w:szCs w:val="22"/>
            </w:rPr>
          </w:pPr>
          <w:r w:rsidRPr="000000A9">
            <w:rPr>
              <w:b/>
              <w:bCs/>
              <w:lang w:val="zh-CN"/>
            </w:rPr>
            <w:fldChar w:fldCharType="end"/>
          </w:r>
        </w:p>
      </w:sdtContent>
    </w:sdt>
    <w:p w14:paraId="4490398D" w14:textId="77777777" w:rsidR="001E0CB0" w:rsidRDefault="001E0CB0" w:rsidP="000000A9">
      <w:pPr>
        <w:ind w:firstLineChars="0" w:firstLine="0"/>
        <w:sectPr w:rsidR="001E0CB0" w:rsidSect="001E0CB0">
          <w:headerReference w:type="default" r:id="rId9"/>
          <w:footerReference w:type="default" r:id="rId10"/>
          <w:pgSz w:w="11906" w:h="16838"/>
          <w:pgMar w:top="1418" w:right="1418" w:bottom="1134" w:left="1418" w:header="851" w:footer="567" w:gutter="0"/>
          <w:pgNumType w:start="0"/>
          <w:cols w:space="425"/>
          <w:titlePg/>
          <w:docGrid w:type="lines" w:linePitch="312"/>
        </w:sectPr>
      </w:pPr>
    </w:p>
    <w:p w14:paraId="6BA20167" w14:textId="05320626" w:rsidR="001E0CB0" w:rsidRDefault="00DE080C" w:rsidP="001E0CB0">
      <w:pPr>
        <w:pStyle w:val="1"/>
        <w:spacing w:before="652" w:after="489"/>
      </w:pPr>
      <w:bookmarkStart w:id="0" w:name="_Toc218619843"/>
      <w:r>
        <w:rPr>
          <w:rFonts w:hint="eastAsia"/>
        </w:rPr>
        <w:lastRenderedPageBreak/>
        <w:t>项目概述</w:t>
      </w:r>
      <w:bookmarkEnd w:id="0"/>
    </w:p>
    <w:p w14:paraId="411CBE4F" w14:textId="5EC4C579" w:rsidR="00E55F4B" w:rsidRPr="008E2FD5" w:rsidRDefault="00E55F4B" w:rsidP="008E2FD5">
      <w:pPr>
        <w:pStyle w:val="2"/>
        <w:spacing w:before="163"/>
      </w:pPr>
      <w:bookmarkStart w:id="1" w:name="_Toc218619844"/>
      <w:r w:rsidRPr="008E2FD5">
        <w:rPr>
          <w:rFonts w:hint="eastAsia"/>
        </w:rPr>
        <w:t>1.</w:t>
      </w:r>
      <w:r w:rsidRPr="008E2FD5">
        <w:t>1</w:t>
      </w:r>
      <w:r w:rsidRPr="008E2FD5">
        <w:tab/>
      </w:r>
      <w:r w:rsidR="00DE080C" w:rsidRPr="008E2FD5">
        <w:rPr>
          <w:rFonts w:hint="eastAsia"/>
        </w:rPr>
        <w:t>项目背景与目标</w:t>
      </w:r>
      <w:bookmarkEnd w:id="1"/>
    </w:p>
    <w:p w14:paraId="5E59F2EC" w14:textId="77777777" w:rsidR="00CE77D7" w:rsidRPr="00CE77D7" w:rsidRDefault="00CE77D7" w:rsidP="00CE77D7">
      <w:pPr>
        <w:widowControl/>
        <w:spacing w:line="240" w:lineRule="auto"/>
        <w:ind w:firstLineChars="177" w:firstLine="372"/>
        <w:jc w:val="left"/>
        <w:rPr>
          <w:rFonts w:ascii="宋体" w:eastAsia="宋体" w:hAnsi="宋体" w:cs="宋体" w:hint="eastAsia"/>
          <w:kern w:val="0"/>
          <w:sz w:val="21"/>
        </w:rPr>
      </w:pPr>
      <w:r w:rsidRPr="00CE77D7">
        <w:rPr>
          <w:rFonts w:ascii="宋体" w:eastAsia="宋体" w:hAnsi="宋体" w:cs="宋体" w:hint="eastAsia"/>
          <w:kern w:val="0"/>
          <w:sz w:val="21"/>
        </w:rPr>
        <w:t>在数字化时代，个人与小型社区对内容分享、知识传播及互动交流的需求日益增长。传统博客系统普遍存在功能单一、交互性不足、界面陈旧、适配性差等问题，难以满足现代用户对个性化表达、社区互动及跨设备访问的需求；同时，小型团队或个人开发者缺乏高效、易部署的博客解决方案，面临技术选型复杂、开发周期长、维护成本高等痛点。</w:t>
      </w:r>
    </w:p>
    <w:p w14:paraId="74F3468E" w14:textId="3BC9228C" w:rsidR="00864032" w:rsidRPr="00CE77D7" w:rsidRDefault="00CE77D7" w:rsidP="00CE77D7">
      <w:pPr>
        <w:widowControl/>
        <w:spacing w:line="240" w:lineRule="auto"/>
        <w:ind w:firstLineChars="177" w:firstLine="372"/>
        <w:jc w:val="left"/>
        <w:rPr>
          <w:rFonts w:ascii="宋体" w:eastAsia="宋体" w:hAnsi="宋体" w:cs="宋体" w:hint="eastAsia"/>
          <w:kern w:val="0"/>
          <w:szCs w:val="24"/>
        </w:rPr>
      </w:pPr>
      <w:r w:rsidRPr="00CE77D7">
        <w:rPr>
          <w:rFonts w:ascii="宋体" w:eastAsia="宋体" w:hAnsi="宋体" w:cs="宋体" w:hint="eastAsia"/>
          <w:kern w:val="0"/>
          <w:sz w:val="21"/>
        </w:rPr>
        <w:t>为此，本项目旨在基于 Spring Boot 3 和 Vue 3 等主流技术栈，构建一套现代化、功能完善、易用性强的博客与论坛一体化系统。通过整合文章发布、社区互动、全文搜索、用户权限管理等核心功能，打造适配 PC 与移动端的响应式平台，实现内容创作、分享、互动的全流程数字化。系统将兼顾开发效率与可维护性，提供简洁的部署方案，满足个人博主、小型社区及企业内部知识分享等多场景需求，最终达成“功能完备、性能稳定、体验流畅、部署便捷”的目标。</w:t>
      </w:r>
    </w:p>
    <w:p w14:paraId="40B69BFA" w14:textId="5EC4C579" w:rsidR="00E55F4B" w:rsidRDefault="00E55F4B" w:rsidP="00E55F4B">
      <w:pPr>
        <w:pStyle w:val="2"/>
        <w:spacing w:before="163"/>
      </w:pPr>
      <w:bookmarkStart w:id="2" w:name="_Toc218619845"/>
      <w:r>
        <w:rPr>
          <w:rFonts w:hint="eastAsia"/>
        </w:rPr>
        <w:t>1.</w:t>
      </w:r>
      <w:r>
        <w:t>2</w:t>
      </w:r>
      <w:r>
        <w:tab/>
      </w:r>
      <w:r w:rsidR="00DE080C" w:rsidRPr="00DE080C">
        <w:rPr>
          <w:rFonts w:hint="eastAsia"/>
        </w:rPr>
        <w:t>项目范围</w:t>
      </w:r>
      <w:bookmarkEnd w:id="2"/>
    </w:p>
    <w:p w14:paraId="6657C61C" w14:textId="77777777" w:rsidR="008E2FD5" w:rsidRPr="008E2FD5" w:rsidRDefault="008E2FD5" w:rsidP="008E2FD5">
      <w:pPr>
        <w:pStyle w:val="af6"/>
        <w:rPr>
          <w:rFonts w:hint="eastAsia"/>
        </w:rPr>
      </w:pPr>
      <w:bookmarkStart w:id="3" w:name="OLE_LINK5"/>
      <w:r w:rsidRPr="008E2FD5">
        <w:t>本系统核心功能围绕“内容创作-互动传播-权限管控”的业务闭环展开，涵盖五大核心模块，支持普通用户与管理员两类角色，具体范围如下：</w:t>
      </w:r>
    </w:p>
    <w:p w14:paraId="50581270" w14:textId="76973BC6" w:rsidR="008E2FD5" w:rsidRPr="008E2FD5" w:rsidRDefault="008E2FD5" w:rsidP="008E2FD5">
      <w:pPr>
        <w:pStyle w:val="3"/>
        <w:numPr>
          <w:ilvl w:val="2"/>
          <w:numId w:val="20"/>
        </w:numPr>
        <w:rPr>
          <w:sz w:val="24"/>
          <w:szCs w:val="40"/>
        </w:rPr>
      </w:pPr>
      <w:bookmarkStart w:id="4" w:name="heading_5"/>
      <w:bookmarkStart w:id="5" w:name="_Toc218619846"/>
      <w:r w:rsidRPr="008E2FD5">
        <w:rPr>
          <w:sz w:val="24"/>
          <w:szCs w:val="40"/>
        </w:rPr>
        <w:t>核心角色</w:t>
      </w:r>
      <w:bookmarkEnd w:id="4"/>
      <w:bookmarkEnd w:id="5"/>
    </w:p>
    <w:p w14:paraId="6E3C06A7" w14:textId="77777777" w:rsidR="00B1798E" w:rsidRPr="00B1798E" w:rsidRDefault="008E2FD5" w:rsidP="00B1798E">
      <w:pPr>
        <w:pStyle w:val="af5"/>
        <w:numPr>
          <w:ilvl w:val="0"/>
          <w:numId w:val="22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2"/>
          <w:szCs w:val="20"/>
        </w:rPr>
      </w:pPr>
      <w:r w:rsidRPr="006A41C7">
        <w:rPr>
          <w:rFonts w:ascii="宋体" w:eastAsia="宋体" w:hAnsi="宋体" w:cs="Arial"/>
          <w:b/>
          <w:bCs/>
          <w:sz w:val="21"/>
          <w:szCs w:val="20"/>
        </w:rPr>
        <w:t>普通用户（USER）：</w:t>
      </w:r>
      <w:r w:rsidRPr="00B1798E">
        <w:rPr>
          <w:rFonts w:ascii="宋体" w:eastAsia="宋体" w:hAnsi="宋体" w:cs="Arial"/>
          <w:sz w:val="21"/>
          <w:szCs w:val="20"/>
        </w:rPr>
        <w:t>具备注册/登录、文章发布与管理、帖子发布与回帖、点赞收藏、个人资料修改等基础操作权限。</w:t>
      </w:r>
    </w:p>
    <w:p w14:paraId="6363E895" w14:textId="14C1EA09" w:rsidR="008E2FD5" w:rsidRPr="00B1798E" w:rsidRDefault="008E2FD5" w:rsidP="00B1798E">
      <w:pPr>
        <w:pStyle w:val="af5"/>
        <w:numPr>
          <w:ilvl w:val="0"/>
          <w:numId w:val="22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2"/>
          <w:szCs w:val="20"/>
        </w:rPr>
      </w:pPr>
      <w:r w:rsidRPr="006A41C7">
        <w:rPr>
          <w:rFonts w:ascii="宋体" w:eastAsia="宋体" w:hAnsi="宋体" w:cs="Arial"/>
          <w:b/>
          <w:bCs/>
          <w:sz w:val="21"/>
          <w:szCs w:val="20"/>
        </w:rPr>
        <w:t>管理员（ADMIN）：</w:t>
      </w:r>
      <w:r w:rsidRPr="00B1798E">
        <w:rPr>
          <w:rFonts w:ascii="宋体" w:eastAsia="宋体" w:hAnsi="宋体" w:cs="Arial"/>
          <w:sz w:val="21"/>
          <w:szCs w:val="20"/>
        </w:rPr>
        <w:t>除普通用户功能外，额外拥有用户管理、内容审核、系统配置等高级权限。</w:t>
      </w:r>
    </w:p>
    <w:p w14:paraId="2E229E29" w14:textId="6097CF5F" w:rsidR="00B1798E" w:rsidRPr="00B1798E" w:rsidRDefault="008E2FD5" w:rsidP="00B1798E">
      <w:pPr>
        <w:pStyle w:val="3"/>
        <w:rPr>
          <w:sz w:val="24"/>
          <w:szCs w:val="40"/>
        </w:rPr>
      </w:pPr>
      <w:bookmarkStart w:id="6" w:name="heading_6"/>
      <w:bookmarkStart w:id="7" w:name="_Toc218619847"/>
      <w:r w:rsidRPr="00B1798E">
        <w:rPr>
          <w:sz w:val="24"/>
          <w:szCs w:val="40"/>
        </w:rPr>
        <w:t xml:space="preserve">1.2.2 </w:t>
      </w:r>
      <w:r w:rsidRPr="00B1798E">
        <w:rPr>
          <w:sz w:val="24"/>
          <w:szCs w:val="40"/>
        </w:rPr>
        <w:t>核心模块</w:t>
      </w:r>
      <w:bookmarkEnd w:id="6"/>
      <w:bookmarkEnd w:id="7"/>
    </w:p>
    <w:p w14:paraId="1870E271" w14:textId="403D2D9C" w:rsidR="008E2FD5" w:rsidRDefault="008E2FD5" w:rsidP="00B1798E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用户管理模块：</w:t>
      </w:r>
      <w:r>
        <w:t>支持用户注册、登录、身份认证；基于 Spring Security + JWT 实现无状态认证，Token 有效期默认 24 小时；采用 RBAC 权限模型，区分普通用户与管理员权限；提供个人资料（昵称、头像、简介等）查看与修改功能。</w:t>
      </w:r>
    </w:p>
    <w:p w14:paraId="3DABD148" w14:textId="7C42AD6A" w:rsidR="008E2FD5" w:rsidRDefault="008E2FD5" w:rsidP="00B1798E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文章管理模块：</w:t>
      </w:r>
      <w:r>
        <w:t>支持 Markdown 编辑器创作文章，包含实时预览、封面上传、标签分类、草稿保存等功能；实现文章的发布、编辑、删除、下架等状态管理；支持文章按时间、热度、标签等维度排序展示。</w:t>
      </w:r>
    </w:p>
    <w:p w14:paraId="038894E5" w14:textId="7E4F7919" w:rsidR="008E2FD5" w:rsidRDefault="008E2FD5" w:rsidP="00B1798E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社区互动模块：</w:t>
      </w:r>
      <w:r>
        <w:t>内置论坛板块，支持用户发布帖子、富文本编辑回帖；提供点赞、收藏功能，记录用户互动行为；支持帖子按板块、热度、发布时间筛选。</w:t>
      </w:r>
    </w:p>
    <w:p w14:paraId="1CD57EEA" w14:textId="77777777" w:rsidR="00B1798E" w:rsidRDefault="008E2FD5" w:rsidP="00B1798E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全文搜索模块：</w:t>
      </w:r>
      <w:r>
        <w:t>支持对文章标题、正文及帖子内容的快速检索，返回精准匹配结果，提升内</w:t>
      </w:r>
      <w:r>
        <w:lastRenderedPageBreak/>
        <w:t>容查找效率。</w:t>
      </w:r>
    </w:p>
    <w:p w14:paraId="7EA92A66" w14:textId="7372F95E" w:rsidR="008E2FD5" w:rsidRDefault="008E2FD5" w:rsidP="00B1798E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系统管理模块：</w:t>
      </w:r>
      <w:r>
        <w:t>管理员专属功能，包括用户账号启用/禁用、内容（文章/帖子）审核、违规内容删除等；支持系统基础配置（如网站名称、Logo、公告等）管理。</w:t>
      </w:r>
    </w:p>
    <w:p w14:paraId="19255A64" w14:textId="3B9C452F" w:rsidR="00FD7CC3" w:rsidRDefault="00FD7CC3" w:rsidP="00FD7CC3">
      <w:pPr>
        <w:pStyle w:val="2"/>
        <w:spacing w:before="163"/>
      </w:pPr>
      <w:bookmarkStart w:id="8" w:name="_Toc218619848"/>
      <w:r>
        <w:rPr>
          <w:rFonts w:hint="eastAsia"/>
        </w:rPr>
        <w:t>1.</w:t>
      </w:r>
      <w:r>
        <w:t>3</w:t>
      </w:r>
      <w:r>
        <w:tab/>
      </w:r>
      <w:r w:rsidR="00DE080C" w:rsidRPr="00DE080C">
        <w:rPr>
          <w:rFonts w:hint="eastAsia"/>
        </w:rPr>
        <w:t>技术选型</w:t>
      </w:r>
      <w:bookmarkEnd w:id="8"/>
    </w:p>
    <w:p w14:paraId="1ED874F8" w14:textId="3E2DF7BC" w:rsidR="00B77609" w:rsidRPr="00B77609" w:rsidRDefault="00074BEC" w:rsidP="00B77609">
      <w:pPr>
        <w:pStyle w:val="3"/>
        <w:rPr>
          <w:sz w:val="24"/>
          <w:szCs w:val="40"/>
        </w:rPr>
      </w:pPr>
      <w:bookmarkStart w:id="9" w:name="heading_8"/>
      <w:bookmarkStart w:id="10" w:name="_Toc218619849"/>
      <w:bookmarkEnd w:id="3"/>
      <w:r w:rsidRPr="00B77609">
        <w:rPr>
          <w:sz w:val="24"/>
          <w:szCs w:val="40"/>
        </w:rPr>
        <w:t xml:space="preserve">1.3.1 </w:t>
      </w:r>
      <w:r w:rsidRPr="00B77609">
        <w:rPr>
          <w:sz w:val="24"/>
          <w:szCs w:val="40"/>
        </w:rPr>
        <w:t>后端技术</w:t>
      </w:r>
      <w:bookmarkEnd w:id="9"/>
      <w:bookmarkEnd w:id="10"/>
    </w:p>
    <w:p w14:paraId="72A4496F" w14:textId="7D1301F3" w:rsidR="00074BEC" w:rsidRDefault="00074BEC" w:rsidP="00B77609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核心框架：</w:t>
      </w:r>
      <w:r>
        <w:t>Spring Boot 3.x，快速构建企业级应用，简化配置、提升开发效率，支持自动配置与依赖管理。</w:t>
      </w:r>
    </w:p>
    <w:p w14:paraId="23A209C8" w14:textId="703E1010" w:rsidR="00074BEC" w:rsidRDefault="00074BEC" w:rsidP="00B77609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持久层框架：</w:t>
      </w:r>
      <w:r>
        <w:t>Spring Data JPA，简化数据库操作，支持自动生成 SQL、分页查询、复杂条件查询，减少重复代码。</w:t>
      </w:r>
    </w:p>
    <w:p w14:paraId="1A5E0B36" w14:textId="0D134F43" w:rsidR="00074BEC" w:rsidRDefault="00074BEC" w:rsidP="00B77609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安全框架：</w:t>
      </w:r>
      <w:r>
        <w:t>Spring Security + JWT，实现无状态身份认证与权限控制，保障系统访问安全。</w:t>
      </w:r>
    </w:p>
    <w:p w14:paraId="24E0CA05" w14:textId="0DB14E94" w:rsidR="00074BEC" w:rsidRDefault="00074BEC" w:rsidP="00B77609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数据库：</w:t>
      </w:r>
      <w:r>
        <w:t>MySQL 8.0，稳定可靠、性能优异，支持复杂查询与事务处理，适配中小型系统数据存储需求。</w:t>
      </w:r>
    </w:p>
    <w:p w14:paraId="5EB2EC85" w14:textId="75E2A2DF" w:rsidR="00074BEC" w:rsidRDefault="00074BEC" w:rsidP="00B77609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工具库：</w:t>
      </w:r>
      <w:r>
        <w:t>Lombok 简化实体类代码编写，减少 getter/setter 等冗余代码；Hutool 提供丰富的工具类（字符串、日期、加密等），提升开发效率。</w:t>
      </w:r>
    </w:p>
    <w:p w14:paraId="112887D5" w14:textId="40B20A65" w:rsidR="00074BEC" w:rsidRDefault="00B77609" w:rsidP="00B77609">
      <w:pPr>
        <w:pStyle w:val="af6"/>
        <w:rPr>
          <w:rFonts w:hint="eastAsia"/>
        </w:rPr>
      </w:pPr>
      <w:r>
        <w:rPr>
          <w:rFonts w:hint="eastAsia"/>
        </w:rPr>
        <w:t xml:space="preserve">· </w:t>
      </w:r>
      <w:r w:rsidR="00074BEC" w:rsidRPr="006A41C7">
        <w:rPr>
          <w:b/>
          <w:bCs/>
        </w:rPr>
        <w:t>日志框架：</w:t>
      </w:r>
      <w:r w:rsidR="00074BEC">
        <w:t>SLF4J + Logback，记录系统运行日志，便于问题排查与运维监控。</w:t>
      </w:r>
    </w:p>
    <w:p w14:paraId="37239DB6" w14:textId="17E03D38" w:rsidR="00CB5D01" w:rsidRPr="00CB5D01" w:rsidRDefault="00074BEC" w:rsidP="00CB5D01">
      <w:pPr>
        <w:pStyle w:val="3"/>
        <w:rPr>
          <w:sz w:val="24"/>
          <w:szCs w:val="40"/>
        </w:rPr>
      </w:pPr>
      <w:bookmarkStart w:id="11" w:name="heading_9"/>
      <w:bookmarkStart w:id="12" w:name="_Toc218619850"/>
      <w:r w:rsidRPr="00B77609">
        <w:rPr>
          <w:sz w:val="24"/>
          <w:szCs w:val="40"/>
        </w:rPr>
        <w:t xml:space="preserve">1.3.2 </w:t>
      </w:r>
      <w:r w:rsidRPr="00B77609">
        <w:rPr>
          <w:sz w:val="24"/>
          <w:szCs w:val="40"/>
        </w:rPr>
        <w:t>前端技术</w:t>
      </w:r>
      <w:bookmarkEnd w:id="11"/>
      <w:bookmarkEnd w:id="12"/>
    </w:p>
    <w:p w14:paraId="35881CEC" w14:textId="0BFE3FCC" w:rsidR="00074BEC" w:rsidRDefault="00074BEC" w:rsidP="00CB5D0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核心框架：</w:t>
      </w:r>
      <w:r>
        <w:t>Vue 3（Composition API），采用响应式数据绑定、组件化开发，支持逻辑复用，提升代码可维护性。</w:t>
      </w:r>
    </w:p>
    <w:p w14:paraId="41CA6A51" w14:textId="5F48A68A" w:rsidR="00074BEC" w:rsidRDefault="00074BEC" w:rsidP="00CB5D0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构建工具：</w:t>
      </w:r>
      <w:r>
        <w:t>Vite 5.x，基于原生 ESM 模块加载，实现极速热更新，提升开发与构建效率。</w:t>
      </w:r>
    </w:p>
    <w:p w14:paraId="0D5D8470" w14:textId="1F5DA8CE" w:rsidR="00074BEC" w:rsidRDefault="00074BEC" w:rsidP="00CB5D0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UI 组件库：Element Plus，提供丰富的开箱即用组件，支持自定义主题，适配响应式设计，保障界面一致性。</w:t>
      </w:r>
    </w:p>
    <w:p w14:paraId="57AE7C73" w14:textId="00657FA6" w:rsidR="00074BEC" w:rsidRDefault="00074BEC" w:rsidP="00CB5D0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状态管理：</w:t>
      </w:r>
      <w:r>
        <w:t>Pinia 2.x，替代 Vuex，简化状态管理逻辑，支持模块隔离，适配 Vue 3 组合式 API。</w:t>
      </w:r>
    </w:p>
    <w:p w14:paraId="5BE937B8" w14:textId="7494ACCD" w:rsidR="00074BEC" w:rsidRDefault="00074BEC" w:rsidP="00CB5D0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路由管理：</w:t>
      </w:r>
      <w:r>
        <w:t>Vue Router 4.x，实现前端路由跳转、路由守卫、懒加载等功能，管控页面访问权限。</w:t>
      </w:r>
    </w:p>
    <w:p w14:paraId="1D0B75EC" w14:textId="1E84C13C" w:rsidR="00074BEC" w:rsidRDefault="00074BEC" w:rsidP="00CB5D0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HTTP 客户端：</w:t>
      </w:r>
      <w:r>
        <w:t>Axios 1.x，封装 HTTP 请求，支持请求/响应拦截、超时重试、跨域处理，简化前后端数据交互。</w:t>
      </w:r>
    </w:p>
    <w:p w14:paraId="071307D3" w14:textId="77777777" w:rsidR="00CB5D01" w:rsidRDefault="00074BEC" w:rsidP="00CB5D0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编辑器：</w:t>
      </w:r>
      <w:r>
        <w:t>Markdown 编辑器（如 mavon-editor），支持实时预览、代码高亮、图片上传，满足文章创作需求。</w:t>
      </w:r>
    </w:p>
    <w:p w14:paraId="2E28BF81" w14:textId="56A4B079" w:rsidR="00074BEC" w:rsidRDefault="00074BEC" w:rsidP="00CB5D0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搜索组件：</w:t>
      </w:r>
      <w:r>
        <w:t>Elasticsearch 客户端（可选集成），提升全文搜索效率；基础版基于 MySQL 模</w:t>
      </w:r>
      <w:r>
        <w:lastRenderedPageBreak/>
        <w:t>糊查询实现核心搜索功能。</w:t>
      </w:r>
    </w:p>
    <w:p w14:paraId="1ACDA8DB" w14:textId="7E9A4BC1" w:rsidR="00C84CCE" w:rsidRPr="00C84CCE" w:rsidRDefault="00074BEC" w:rsidP="00C84CCE">
      <w:pPr>
        <w:pStyle w:val="3"/>
        <w:rPr>
          <w:sz w:val="24"/>
          <w:szCs w:val="40"/>
        </w:rPr>
      </w:pPr>
      <w:bookmarkStart w:id="13" w:name="heading_10"/>
      <w:bookmarkStart w:id="14" w:name="_Toc218619851"/>
      <w:r w:rsidRPr="00B77609">
        <w:rPr>
          <w:sz w:val="24"/>
          <w:szCs w:val="40"/>
        </w:rPr>
        <w:t xml:space="preserve">1.3.3 </w:t>
      </w:r>
      <w:r w:rsidRPr="00B77609">
        <w:rPr>
          <w:sz w:val="24"/>
          <w:szCs w:val="40"/>
        </w:rPr>
        <w:t>开发与部署工具</w:t>
      </w:r>
      <w:bookmarkEnd w:id="13"/>
      <w:bookmarkEnd w:id="14"/>
    </w:p>
    <w:p w14:paraId="0E1B35AE" w14:textId="151E17B3" w:rsidR="00074BEC" w:rsidRDefault="00074BEC" w:rsidP="00C84CCE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版本控制：Git，管理项目源代码，支持分支开发与代码合并。</w:t>
      </w:r>
    </w:p>
    <w:p w14:paraId="2915421B" w14:textId="77777777" w:rsidR="00C84CCE" w:rsidRDefault="00074BEC" w:rsidP="00C84CCE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构建工具：Maven 3.6+（后端）、NPM（前端），管理项目依赖，实现自动化构建。</w:t>
      </w:r>
    </w:p>
    <w:p w14:paraId="03DB29FA" w14:textId="0BFFA108" w:rsidR="00864032" w:rsidRPr="00C84CCE" w:rsidRDefault="00074BEC" w:rsidP="00C84CCE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一键部署脚本：PowerShell 脚本（run.ps1），简化部署流程，支持一键启动前后端服务。</w:t>
      </w:r>
    </w:p>
    <w:p w14:paraId="49CE22D3" w14:textId="309B0468" w:rsidR="00DE080C" w:rsidRDefault="00DE080C" w:rsidP="00DE080C">
      <w:pPr>
        <w:pStyle w:val="2"/>
        <w:spacing w:before="163"/>
      </w:pPr>
      <w:bookmarkStart w:id="15" w:name="_Toc218619852"/>
      <w:r>
        <w:rPr>
          <w:rFonts w:hint="eastAsia"/>
        </w:rPr>
        <w:t>1.4</w:t>
      </w:r>
      <w:r>
        <w:tab/>
      </w:r>
      <w:r w:rsidRPr="00DE080C">
        <w:rPr>
          <w:rFonts w:hint="eastAsia"/>
        </w:rPr>
        <w:t>系统架构概述</w:t>
      </w:r>
      <w:bookmarkEnd w:id="15"/>
    </w:p>
    <w:p w14:paraId="7840B99C" w14:textId="77777777" w:rsidR="00695E8A" w:rsidRDefault="00695E8A" w:rsidP="00695E8A">
      <w:pPr>
        <w:ind w:firstLine="420"/>
        <w:rPr>
          <w:rFonts w:ascii="宋体" w:eastAsia="宋体" w:hAnsi="宋体" w:hint="eastAsia"/>
          <w:iCs/>
          <w:sz w:val="21"/>
        </w:rPr>
      </w:pPr>
      <w:r w:rsidRPr="00695E8A">
        <w:rPr>
          <w:rFonts w:ascii="宋体" w:eastAsia="宋体" w:hAnsi="宋体" w:hint="eastAsia"/>
          <w:iCs/>
          <w:sz w:val="21"/>
        </w:rPr>
        <w:t>本系统采用前后端分离架构，前端与后端独立开发、独立部署，通过标准化的 RESTful API 接口实现数据交互，有效降低模块耦合度，提升系统可扩展性与维护性。</w:t>
      </w:r>
    </w:p>
    <w:p w14:paraId="241DCF37" w14:textId="77777777" w:rsidR="00695E8A" w:rsidRDefault="00695E8A" w:rsidP="00695E8A">
      <w:pPr>
        <w:pStyle w:val="af5"/>
        <w:numPr>
          <w:ilvl w:val="0"/>
          <w:numId w:val="22"/>
        </w:numPr>
        <w:ind w:firstLineChars="0"/>
        <w:rPr>
          <w:rFonts w:ascii="宋体" w:eastAsia="宋体" w:hAnsi="宋体" w:hint="eastAsia"/>
          <w:iCs/>
          <w:sz w:val="21"/>
        </w:rPr>
      </w:pPr>
      <w:r w:rsidRPr="00695E8A">
        <w:rPr>
          <w:rFonts w:ascii="宋体" w:eastAsia="宋体" w:hAnsi="宋体" w:hint="eastAsia"/>
          <w:iCs/>
          <w:sz w:val="21"/>
        </w:rPr>
        <w:t>前端应用运行在 3000 端口，基于 Vue 3 生态构建响应式界面，适配 PC、平板、手机等多种设备，负责用户交互与数据展示。</w:t>
      </w:r>
    </w:p>
    <w:p w14:paraId="658A9F5A" w14:textId="77777777" w:rsidR="00695E8A" w:rsidRDefault="00695E8A" w:rsidP="00695E8A">
      <w:pPr>
        <w:pStyle w:val="af5"/>
        <w:numPr>
          <w:ilvl w:val="0"/>
          <w:numId w:val="22"/>
        </w:numPr>
        <w:ind w:firstLineChars="0"/>
        <w:rPr>
          <w:rFonts w:ascii="宋体" w:eastAsia="宋体" w:hAnsi="宋体" w:hint="eastAsia"/>
          <w:iCs/>
          <w:sz w:val="21"/>
        </w:rPr>
      </w:pPr>
      <w:r w:rsidRPr="00695E8A">
        <w:rPr>
          <w:rFonts w:ascii="宋体" w:eastAsia="宋体" w:hAnsi="宋体" w:hint="eastAsia"/>
          <w:iCs/>
          <w:sz w:val="21"/>
        </w:rPr>
        <w:t>后端服务运行在 8080 端口，基于 Spring Boot 3 构建，负责核心业务逻辑处理、数据持久化、权限校验等，通过 HTTP 协议向前端提供 API 服务。</w:t>
      </w:r>
    </w:p>
    <w:p w14:paraId="06CD5AA1" w14:textId="5C9BF173" w:rsidR="00695E8A" w:rsidRPr="00695E8A" w:rsidRDefault="00695E8A" w:rsidP="00695E8A">
      <w:pPr>
        <w:pStyle w:val="af5"/>
        <w:numPr>
          <w:ilvl w:val="0"/>
          <w:numId w:val="22"/>
        </w:numPr>
        <w:ind w:firstLineChars="0"/>
        <w:rPr>
          <w:rFonts w:ascii="宋体" w:eastAsia="宋体" w:hAnsi="宋体" w:hint="eastAsia"/>
          <w:iCs/>
          <w:sz w:val="21"/>
        </w:rPr>
      </w:pPr>
      <w:r w:rsidRPr="00695E8A">
        <w:rPr>
          <w:rFonts w:ascii="宋体" w:eastAsia="宋体" w:hAnsi="宋体" w:hint="eastAsia"/>
          <w:iCs/>
          <w:sz w:val="21"/>
        </w:rPr>
        <w:t>数据存储层采用 MySQL 8.0 作为主数据库，存储用户信息、文章、帖子、互动记录等核心业务数据；通过 Spring Data JPA 实现数据访问层与数据库的交互。</w:t>
      </w:r>
    </w:p>
    <w:p w14:paraId="4ECBFF73" w14:textId="00C3549B" w:rsidR="00AC18A2" w:rsidRDefault="00C72D5B" w:rsidP="00AC18A2">
      <w:pPr>
        <w:pStyle w:val="1"/>
        <w:spacing w:before="652" w:after="489"/>
      </w:pPr>
      <w:bookmarkStart w:id="16" w:name="_Toc218619853"/>
      <w:r w:rsidRPr="00C72D5B">
        <w:rPr>
          <w:rFonts w:hint="eastAsia"/>
        </w:rPr>
        <w:t>系统架构设计</w:t>
      </w:r>
      <w:bookmarkEnd w:id="16"/>
    </w:p>
    <w:p w14:paraId="0313B34D" w14:textId="52A05F76" w:rsidR="00AC18A2" w:rsidRDefault="00F50ACB" w:rsidP="00AC18A2">
      <w:pPr>
        <w:pStyle w:val="2"/>
        <w:spacing w:before="163"/>
      </w:pPr>
      <w:bookmarkStart w:id="17" w:name="_Toc218619854"/>
      <w:r>
        <w:rPr>
          <w:rFonts w:hint="eastAsia"/>
        </w:rPr>
        <w:t>2</w:t>
      </w:r>
      <w:r w:rsidR="00AC18A2">
        <w:rPr>
          <w:rFonts w:hint="eastAsia"/>
        </w:rPr>
        <w:t>.</w:t>
      </w:r>
      <w:r w:rsidR="00AC18A2">
        <w:t>1</w:t>
      </w:r>
      <w:r w:rsidR="00AC18A2">
        <w:tab/>
      </w:r>
      <w:r w:rsidR="00285F98" w:rsidRPr="00285F98">
        <w:rPr>
          <w:rFonts w:hint="eastAsia"/>
        </w:rPr>
        <w:t>整体架构</w:t>
      </w:r>
      <w:bookmarkEnd w:id="17"/>
    </w:p>
    <w:p w14:paraId="1907D697" w14:textId="77777777" w:rsidR="00E419E1" w:rsidRDefault="00E419E1" w:rsidP="00E419E1">
      <w:pPr>
        <w:pStyle w:val="af6"/>
        <w:rPr>
          <w:rFonts w:hint="eastAsia"/>
        </w:rPr>
      </w:pPr>
      <w:r>
        <w:t>系统整体采用三层架构设计，各层级职责清晰、协同高效，具体如下：</w:t>
      </w:r>
    </w:p>
    <w:tbl>
      <w:tblPr>
        <w:tblW w:w="0" w:type="auto"/>
        <w:jc w:val="center"/>
        <w:tblBorders>
          <w:top w:val="single" w:sz="12" w:space="0" w:color="auto"/>
          <w:left w:val="single" w:sz="2" w:space="0" w:color="DEE0E3"/>
          <w:bottom w:val="single" w:sz="12" w:space="0" w:color="auto"/>
          <w:right w:val="single" w:sz="2" w:space="0" w:color="DEE0E3"/>
          <w:insideH w:val="single" w:sz="4" w:space="0" w:color="auto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3599"/>
        <w:gridCol w:w="3810"/>
      </w:tblGrid>
      <w:tr w:rsidR="00E419E1" w:rsidRPr="00E419E1" w14:paraId="6E8A911A" w14:textId="77777777" w:rsidTr="004908DB">
        <w:trPr>
          <w:trHeight w:val="331"/>
          <w:jc w:val="center"/>
        </w:trPr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018EC" w14:textId="77777777" w:rsidR="00E419E1" w:rsidRPr="004908DB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6"/>
              </w:rPr>
            </w:pPr>
            <w:r w:rsidRPr="004908DB">
              <w:rPr>
                <w:rFonts w:ascii="宋体" w:eastAsia="宋体" w:hAnsi="宋体" w:cs="Arial"/>
                <w:b/>
                <w:bCs/>
                <w:sz w:val="18"/>
                <w:szCs w:val="16"/>
              </w:rPr>
              <w:t>层级</w:t>
            </w:r>
          </w:p>
        </w:tc>
        <w:tc>
          <w:tcPr>
            <w:tcW w:w="35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90D2B" w14:textId="77777777" w:rsidR="00E419E1" w:rsidRPr="004908DB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6"/>
              </w:rPr>
            </w:pPr>
            <w:r w:rsidRPr="004908DB">
              <w:rPr>
                <w:rFonts w:ascii="宋体" w:eastAsia="宋体" w:hAnsi="宋体" w:cs="Arial"/>
                <w:b/>
                <w:bCs/>
                <w:sz w:val="18"/>
                <w:szCs w:val="16"/>
              </w:rPr>
              <w:t>核心职责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B18FE" w14:textId="77777777" w:rsidR="00E419E1" w:rsidRPr="004908DB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6"/>
              </w:rPr>
            </w:pPr>
            <w:r w:rsidRPr="004908DB">
              <w:rPr>
                <w:rFonts w:ascii="宋体" w:eastAsia="宋体" w:hAnsi="宋体" w:cs="Arial"/>
                <w:b/>
                <w:bCs/>
                <w:sz w:val="18"/>
                <w:szCs w:val="16"/>
              </w:rPr>
              <w:t>技术实现</w:t>
            </w:r>
          </w:p>
        </w:tc>
      </w:tr>
      <w:tr w:rsidR="00E419E1" w:rsidRPr="00E419E1" w14:paraId="3E83C481" w14:textId="77777777" w:rsidTr="004908DB">
        <w:trPr>
          <w:trHeight w:val="688"/>
          <w:jc w:val="center"/>
        </w:trPr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D8190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前端应用层</w:t>
            </w:r>
          </w:p>
        </w:tc>
        <w:tc>
          <w:tcPr>
            <w:tcW w:w="35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598A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用户交互界面展示、前端逻辑处理、数据可视化、路由管控、状态管理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7D002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Vue 3、Vite、Element Plus、Pinia、Vue Router、Axios</w:t>
            </w:r>
          </w:p>
        </w:tc>
      </w:tr>
      <w:tr w:rsidR="00E419E1" w:rsidRPr="00E419E1" w14:paraId="2BCD2CB6" w14:textId="77777777" w:rsidTr="004908DB">
        <w:trPr>
          <w:trHeight w:val="674"/>
          <w:jc w:val="center"/>
        </w:trPr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6524B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后端服务层</w:t>
            </w:r>
          </w:p>
        </w:tc>
        <w:tc>
          <w:tcPr>
            <w:tcW w:w="35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FE162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业务逻辑处理、权限校验、数据校验、API 接口提供、事务管理、异常处理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65A26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Spring Boot 3.x、Spring Security、JWT、Spring Data JPA、Lombok、Hutool</w:t>
            </w:r>
          </w:p>
        </w:tc>
      </w:tr>
      <w:tr w:rsidR="00E419E1" w:rsidRPr="00E419E1" w14:paraId="1BD5C3E3" w14:textId="77777777" w:rsidTr="004908DB">
        <w:trPr>
          <w:trHeight w:val="700"/>
          <w:jc w:val="center"/>
        </w:trPr>
        <w:tc>
          <w:tcPr>
            <w:tcW w:w="134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911D6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数据存储层</w:t>
            </w:r>
          </w:p>
        </w:tc>
        <w:tc>
          <w:tcPr>
            <w:tcW w:w="35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E4923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核心业务数据持久化存储、数据查询与修改、事务支持</w:t>
            </w:r>
          </w:p>
        </w:tc>
        <w:tc>
          <w:tcPr>
            <w:tcW w:w="3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88A13" w14:textId="77777777" w:rsidR="00E419E1" w:rsidRPr="00E419E1" w:rsidRDefault="00E419E1" w:rsidP="00E419E1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6"/>
              </w:rPr>
            </w:pPr>
            <w:r w:rsidRPr="00E419E1">
              <w:rPr>
                <w:rFonts w:ascii="宋体" w:eastAsia="宋体" w:hAnsi="宋体" w:cs="Arial"/>
                <w:sz w:val="18"/>
                <w:szCs w:val="16"/>
              </w:rPr>
              <w:t>MySQL 8.0</w:t>
            </w:r>
          </w:p>
        </w:tc>
      </w:tr>
    </w:tbl>
    <w:p w14:paraId="44E599ED" w14:textId="0B95CB6A" w:rsidR="007B719E" w:rsidRPr="004908DB" w:rsidRDefault="00E419E1" w:rsidP="004908DB">
      <w:pPr>
        <w:pStyle w:val="af6"/>
        <w:rPr>
          <w:rFonts w:hint="eastAsia"/>
        </w:rPr>
      </w:pPr>
      <w:r>
        <w:t>前后端交互流程：前端通过 Axios 发送 HTTP 请求（遵循 RESTful 规范），携带 JWT Token 进行身份认证；后端接口层接收请求后，通过 Spring Security 进行权限校验，校验通过后由业务逻辑层处理核心业务，数据访问层与数据库交互获取/修改数据，最终将处理结果以 JSON 格式返回给前端，前端渲染界面并展示给用户。</w:t>
      </w:r>
    </w:p>
    <w:p w14:paraId="0DF7C8B2" w14:textId="5A0A5963" w:rsidR="00AC18A2" w:rsidRDefault="00F50ACB" w:rsidP="00AC18A2">
      <w:pPr>
        <w:pStyle w:val="2"/>
        <w:spacing w:before="163"/>
      </w:pPr>
      <w:bookmarkStart w:id="18" w:name="_Toc218619855"/>
      <w:r>
        <w:rPr>
          <w:rFonts w:hint="eastAsia"/>
        </w:rPr>
        <w:lastRenderedPageBreak/>
        <w:t>2</w:t>
      </w:r>
      <w:r w:rsidR="00AC18A2">
        <w:rPr>
          <w:rFonts w:hint="eastAsia"/>
        </w:rPr>
        <w:t>.</w:t>
      </w:r>
      <w:r w:rsidR="00AC18A2">
        <w:t>2</w:t>
      </w:r>
      <w:r w:rsidR="00AC18A2">
        <w:tab/>
      </w:r>
      <w:r w:rsidR="00285F98" w:rsidRPr="00285F98">
        <w:rPr>
          <w:rFonts w:hint="eastAsia"/>
        </w:rPr>
        <w:t>后端架构</w:t>
      </w:r>
      <w:bookmarkEnd w:id="18"/>
    </w:p>
    <w:p w14:paraId="26994E8B" w14:textId="77777777" w:rsidR="004908DB" w:rsidRDefault="004908DB" w:rsidP="004908DB">
      <w:pPr>
        <w:pStyle w:val="af6"/>
        <w:rPr>
          <w:rFonts w:hint="eastAsia"/>
        </w:rPr>
      </w:pPr>
      <w:r>
        <w:t>后端基于 Spring Boot 3.x 框架，采用分层架构设计，从上至下分为接口层、业务逻辑层、数据访问层，同时引入安全层与工具层提供支撑，具体设计如下：</w:t>
      </w:r>
    </w:p>
    <w:p w14:paraId="10C6DD6E" w14:textId="68A3FA1D" w:rsidR="004908DB" w:rsidRPr="004908DB" w:rsidRDefault="004908DB" w:rsidP="004908DB">
      <w:pPr>
        <w:pStyle w:val="3"/>
        <w:rPr>
          <w:sz w:val="24"/>
          <w:szCs w:val="40"/>
        </w:rPr>
      </w:pPr>
      <w:bookmarkStart w:id="19" w:name="heading_15"/>
      <w:bookmarkStart w:id="20" w:name="_Toc218619856"/>
      <w:r w:rsidRPr="004908DB">
        <w:rPr>
          <w:sz w:val="24"/>
          <w:szCs w:val="40"/>
        </w:rPr>
        <w:t xml:space="preserve">2.2.1 </w:t>
      </w:r>
      <w:r w:rsidRPr="004908DB">
        <w:rPr>
          <w:sz w:val="24"/>
          <w:szCs w:val="40"/>
        </w:rPr>
        <w:t>接口层（</w:t>
      </w:r>
      <w:r w:rsidRPr="004908DB">
        <w:rPr>
          <w:sz w:val="24"/>
          <w:szCs w:val="40"/>
        </w:rPr>
        <w:t xml:space="preserve">API </w:t>
      </w:r>
      <w:r w:rsidRPr="004908DB">
        <w:rPr>
          <w:sz w:val="24"/>
          <w:szCs w:val="40"/>
        </w:rPr>
        <w:t>层）</w:t>
      </w:r>
      <w:bookmarkEnd w:id="19"/>
      <w:bookmarkEnd w:id="20"/>
    </w:p>
    <w:p w14:paraId="21DF854B" w14:textId="74D46336" w:rsidR="004908DB" w:rsidRDefault="004908DB" w:rsidP="004908D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设计规范</w:t>
      </w:r>
      <w:r>
        <w:t>：采用 RESTful API 设计规范，统一接口命名，请求/响应格式标准化，支持 GET（查询）、POST（新增）、PUT（修改）、DELETE（删除）等标准 HTTP 方法。</w:t>
      </w:r>
    </w:p>
    <w:p w14:paraId="7B92E667" w14:textId="149D53B4" w:rsidR="004908DB" w:rsidRDefault="004908DB" w:rsidP="004908D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核心职责</w:t>
      </w:r>
      <w:r>
        <w:t>：接收前端请求，进行参数初步校验（如非空校验、格式校验）与格式转换；通过 @PreAuthorize 注解实现接口级权限控制；将请求转发至业务逻辑层，封装业务响应结果返回给前端。</w:t>
      </w:r>
    </w:p>
    <w:p w14:paraId="5DBFF31D" w14:textId="53263382" w:rsidR="004908DB" w:rsidRDefault="004908DB" w:rsidP="004908D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技术实现</w:t>
      </w:r>
      <w:r>
        <w:t>：基于 Spring MVC 构建，通过 @RestController、@RequestMapping 等注解定义接口；使用 Spring Validation 进行参数校验；集成全局异常处理器，统一捕获接口调用过程中的异常，返回标准化错误响应。</w:t>
      </w:r>
    </w:p>
    <w:p w14:paraId="0D7705AE" w14:textId="5FE1F45E" w:rsidR="006A41C7" w:rsidRPr="006A41C7" w:rsidRDefault="004908DB" w:rsidP="006A41C7">
      <w:pPr>
        <w:pStyle w:val="3"/>
        <w:rPr>
          <w:sz w:val="24"/>
          <w:szCs w:val="40"/>
        </w:rPr>
      </w:pPr>
      <w:bookmarkStart w:id="21" w:name="heading_16"/>
      <w:bookmarkStart w:id="22" w:name="_Toc218619857"/>
      <w:r w:rsidRPr="004908DB">
        <w:rPr>
          <w:sz w:val="24"/>
          <w:szCs w:val="40"/>
        </w:rPr>
        <w:t xml:space="preserve">2.2.2 </w:t>
      </w:r>
      <w:r w:rsidRPr="004908DB">
        <w:rPr>
          <w:sz w:val="24"/>
          <w:szCs w:val="40"/>
        </w:rPr>
        <w:t>业务逻辑层（</w:t>
      </w:r>
      <w:r w:rsidRPr="004908DB">
        <w:rPr>
          <w:sz w:val="24"/>
          <w:szCs w:val="40"/>
        </w:rPr>
        <w:t xml:space="preserve">Service </w:t>
      </w:r>
      <w:r w:rsidRPr="004908DB">
        <w:rPr>
          <w:sz w:val="24"/>
          <w:szCs w:val="40"/>
        </w:rPr>
        <w:t>层）</w:t>
      </w:r>
      <w:bookmarkEnd w:id="21"/>
      <w:bookmarkEnd w:id="22"/>
    </w:p>
    <w:p w14:paraId="1DCEDEF2" w14:textId="6756B1B5" w:rsidR="004908DB" w:rsidRDefault="004908DB" w:rsidP="006A41C7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分层设计：</w:t>
      </w:r>
      <w:r>
        <w:t>按业务领域划分子服务（如 UserService、ArticleService、PostService、SearchService），每个服务专注于特定业务逻辑处理，通过 @Service 注解标识。</w:t>
      </w:r>
    </w:p>
    <w:p w14:paraId="401A422A" w14:textId="77777777" w:rsidR="006A41C7" w:rsidRDefault="004908DB" w:rsidP="006A41C7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核心职责：</w:t>
      </w:r>
      <w:r>
        <w:t>实现核心业务规则（如文章发布流程、点赞逻辑、用户认证逻辑）；管理事务（通过 @Transactional 注解声明事务，确保关键操作如用户注册、文章发布的数据一致性）；处理跨模块数据交互（如发布文章时关联标签、更新用户发布统计）；捕获业务异常并向上抛出，或进行容错处理。</w:t>
      </w:r>
    </w:p>
    <w:p w14:paraId="04EA4B1B" w14:textId="78B7D95A" w:rsidR="004908DB" w:rsidRDefault="004908DB" w:rsidP="006A41C7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技术实现：</w:t>
      </w:r>
      <w:r>
        <w:t>基于 Spring 依赖注入实现服务间调用；通过 Lombok 的 @Slf4j 注解记录业务日志；集成 Hutool 工具类简化业务处理（如日期转换、字符串处理）。</w:t>
      </w:r>
    </w:p>
    <w:p w14:paraId="17C32953" w14:textId="3B1AAE1F" w:rsidR="006A41C7" w:rsidRPr="006A41C7" w:rsidRDefault="004908DB" w:rsidP="006A41C7">
      <w:pPr>
        <w:pStyle w:val="3"/>
        <w:rPr>
          <w:sz w:val="24"/>
          <w:szCs w:val="40"/>
        </w:rPr>
      </w:pPr>
      <w:bookmarkStart w:id="23" w:name="heading_17"/>
      <w:bookmarkStart w:id="24" w:name="_Toc218619858"/>
      <w:r w:rsidRPr="004908DB">
        <w:rPr>
          <w:sz w:val="24"/>
          <w:szCs w:val="40"/>
        </w:rPr>
        <w:t xml:space="preserve">2.2.3 </w:t>
      </w:r>
      <w:r w:rsidRPr="004908DB">
        <w:rPr>
          <w:sz w:val="24"/>
          <w:szCs w:val="40"/>
        </w:rPr>
        <w:t>数据访问层（</w:t>
      </w:r>
      <w:r w:rsidRPr="004908DB">
        <w:rPr>
          <w:sz w:val="24"/>
          <w:szCs w:val="40"/>
        </w:rPr>
        <w:t xml:space="preserve">DAO </w:t>
      </w:r>
      <w:r w:rsidRPr="004908DB">
        <w:rPr>
          <w:sz w:val="24"/>
          <w:szCs w:val="40"/>
        </w:rPr>
        <w:t>层）</w:t>
      </w:r>
      <w:bookmarkEnd w:id="23"/>
      <w:bookmarkEnd w:id="24"/>
    </w:p>
    <w:p w14:paraId="2A1BD11D" w14:textId="77777777" w:rsidR="006A41C7" w:rsidRDefault="004908DB" w:rsidP="006A41C7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核心职责：</w:t>
      </w:r>
      <w:r>
        <w:t>负责与数据库交互，实现数据的 CRUD 操作；支持分页查询、条件查询、排序等需求；封装数据库访问细节，为业务逻辑层提供数据支撑。</w:t>
      </w:r>
    </w:p>
    <w:p w14:paraId="4EB06F49" w14:textId="44CDE6CB" w:rsidR="004908DB" w:rsidRDefault="004908DB" w:rsidP="006A41C7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6A41C7">
        <w:rPr>
          <w:b/>
          <w:bCs/>
        </w:rPr>
        <w:t>技术实现：</w:t>
      </w:r>
      <w:r>
        <w:t>基于 Spring Data JPA 构建，通过 Repository 接口继承 JpaRepository 或 JpaSpecificationExecutor，自动生成基础 CRUD 方法；支持通过方法名命名规则（如 findByUserId 按用户 ID 查询）生成查询 SQL；复杂查询通过 @Query 注解自定义 JPQL 或原生 SQL 实现。</w:t>
      </w:r>
    </w:p>
    <w:p w14:paraId="6535196F" w14:textId="4454957D" w:rsidR="006A41C7" w:rsidRPr="006A41C7" w:rsidRDefault="004908DB" w:rsidP="006A41C7">
      <w:pPr>
        <w:pStyle w:val="3"/>
        <w:rPr>
          <w:sz w:val="24"/>
          <w:szCs w:val="40"/>
        </w:rPr>
      </w:pPr>
      <w:bookmarkStart w:id="25" w:name="heading_18"/>
      <w:bookmarkStart w:id="26" w:name="_Toc218619859"/>
      <w:r w:rsidRPr="004908DB">
        <w:rPr>
          <w:sz w:val="24"/>
          <w:szCs w:val="40"/>
        </w:rPr>
        <w:t xml:space="preserve">2.2.4 </w:t>
      </w:r>
      <w:r w:rsidRPr="004908DB">
        <w:rPr>
          <w:sz w:val="24"/>
          <w:szCs w:val="40"/>
        </w:rPr>
        <w:t>安全层</w:t>
      </w:r>
      <w:bookmarkEnd w:id="25"/>
      <w:bookmarkEnd w:id="26"/>
    </w:p>
    <w:p w14:paraId="577FB538" w14:textId="2169A19D" w:rsidR="004908DB" w:rsidRDefault="004908DB" w:rsidP="006A41C7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FB4F6C">
        <w:rPr>
          <w:b/>
          <w:bCs/>
        </w:rPr>
        <w:t>认证机制：</w:t>
      </w:r>
      <w:r>
        <w:t>集成 JWT 认证，用户登录成功后，后端生成包含用户 ID、角色信息的 Token，</w:t>
      </w:r>
      <w:r>
        <w:lastRenderedPageBreak/>
        <w:t>返回给前端；后续请求中，前端通过 Authorization 头携带 Token，后端通过过滤器解析 Token 并验证有效性，确认用户身份。</w:t>
      </w:r>
    </w:p>
    <w:p w14:paraId="487952A4" w14:textId="77777777" w:rsidR="006A41C7" w:rsidRDefault="004908DB" w:rsidP="006A41C7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FB4F6C">
        <w:rPr>
          <w:b/>
          <w:bCs/>
        </w:rPr>
        <w:t>权限控制：</w:t>
      </w:r>
      <w:r>
        <w:t>基于 RBAC 模型，通过 Spring Security 配置角色与权限的关联（如 ADMIN 角色拥有用户管理、内容审核权限）；接口层通过 @PreAuthorize("hasRole('ADMIN')") 实现角色校验，确保权限边界清晰。</w:t>
      </w:r>
    </w:p>
    <w:p w14:paraId="238BB5B8" w14:textId="64CA85BB" w:rsidR="004908DB" w:rsidRDefault="004908DB" w:rsidP="006A41C7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FB4F6C">
        <w:rPr>
          <w:b/>
          <w:bCs/>
        </w:rPr>
        <w:t>安全防护：</w:t>
      </w:r>
      <w:r>
        <w:t>实现 SQL 注入防护（依赖 Spring Data JPA 参数绑定机制，避免 SQL 拼接）；XSS 防护（对用户输入的富文本内容进行过滤，转义特殊字符）；密码加密存储（采用 BCrypt 加密算法，对用户密码进行加密后存入数据库，避免明文存储）。</w:t>
      </w:r>
    </w:p>
    <w:p w14:paraId="79778E44" w14:textId="59FD4030" w:rsidR="00FB4F6C" w:rsidRPr="00FB4F6C" w:rsidRDefault="004908DB" w:rsidP="00FB4F6C">
      <w:pPr>
        <w:pStyle w:val="3"/>
        <w:rPr>
          <w:sz w:val="24"/>
          <w:szCs w:val="40"/>
        </w:rPr>
      </w:pPr>
      <w:bookmarkStart w:id="27" w:name="heading_19"/>
      <w:bookmarkStart w:id="28" w:name="_Toc218619860"/>
      <w:r w:rsidRPr="004908DB">
        <w:rPr>
          <w:sz w:val="24"/>
          <w:szCs w:val="40"/>
        </w:rPr>
        <w:t xml:space="preserve">2.2.5 </w:t>
      </w:r>
      <w:r w:rsidRPr="004908DB">
        <w:rPr>
          <w:sz w:val="24"/>
          <w:szCs w:val="40"/>
        </w:rPr>
        <w:t>工具层</w:t>
      </w:r>
      <w:bookmarkEnd w:id="27"/>
      <w:bookmarkEnd w:id="28"/>
    </w:p>
    <w:p w14:paraId="0BE0C16C" w14:textId="1690AA65" w:rsidR="004908DB" w:rsidRDefault="004908DB" w:rsidP="00FB4F6C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51264D">
        <w:rPr>
          <w:b/>
          <w:bCs/>
        </w:rPr>
        <w:t>核心职责：</w:t>
      </w:r>
      <w:r>
        <w:t>封装通用工具类，提供全局复用的功能，简化各层代码开发。</w:t>
      </w:r>
    </w:p>
    <w:p w14:paraId="4868F7FE" w14:textId="12FD2F70" w:rsidR="004908DB" w:rsidRPr="0051264D" w:rsidRDefault="004908DB" w:rsidP="00FB4F6C">
      <w:pPr>
        <w:pStyle w:val="af6"/>
        <w:numPr>
          <w:ilvl w:val="0"/>
          <w:numId w:val="22"/>
        </w:numPr>
        <w:ind w:firstLineChars="0"/>
        <w:rPr>
          <w:rFonts w:hint="eastAsia"/>
          <w:b/>
          <w:bCs/>
        </w:rPr>
      </w:pPr>
      <w:r w:rsidRPr="0051264D">
        <w:rPr>
          <w:b/>
          <w:bCs/>
        </w:rPr>
        <w:t>工具类分类：</w:t>
      </w:r>
    </w:p>
    <w:p w14:paraId="7B30F3BB" w14:textId="77777777" w:rsidR="00FB4F6C" w:rsidRPr="00FB4F6C" w:rsidRDefault="00FB4F6C" w:rsidP="004C406F">
      <w:pPr>
        <w:numPr>
          <w:ilvl w:val="0"/>
          <w:numId w:val="53"/>
        </w:numPr>
        <w:spacing w:before="120" w:after="120" w:line="240" w:lineRule="auto"/>
        <w:ind w:left="453" w:firstLineChars="0" w:firstLine="440"/>
        <w:jc w:val="left"/>
        <w:rPr>
          <w:rFonts w:ascii="宋体" w:eastAsia="宋体" w:hAnsi="宋体" w:hint="eastAsia"/>
          <w:sz w:val="21"/>
        </w:rPr>
      </w:pPr>
      <w:r w:rsidRPr="00FB4F6C">
        <w:rPr>
          <w:rFonts w:ascii="宋体" w:eastAsia="宋体" w:hAnsi="宋体" w:cs="Arial"/>
          <w:sz w:val="21"/>
        </w:rPr>
        <w:t>字符串工具类：基于 Hutool 的 StrUtil，提供字符串判空、截取、替换等功能。</w:t>
      </w:r>
    </w:p>
    <w:p w14:paraId="5620172B" w14:textId="77777777" w:rsidR="00FB4F6C" w:rsidRPr="00FB4F6C" w:rsidRDefault="00FB4F6C" w:rsidP="004C406F">
      <w:pPr>
        <w:numPr>
          <w:ilvl w:val="0"/>
          <w:numId w:val="53"/>
        </w:numPr>
        <w:spacing w:before="120" w:after="120" w:line="240" w:lineRule="auto"/>
        <w:ind w:left="453" w:firstLineChars="0" w:firstLine="440"/>
        <w:jc w:val="left"/>
        <w:rPr>
          <w:rFonts w:ascii="宋体" w:eastAsia="宋体" w:hAnsi="宋体" w:hint="eastAsia"/>
          <w:sz w:val="21"/>
        </w:rPr>
      </w:pPr>
      <w:r w:rsidRPr="00FB4F6C">
        <w:rPr>
          <w:rFonts w:ascii="宋体" w:eastAsia="宋体" w:hAnsi="宋体" w:cs="Arial"/>
          <w:sz w:val="21"/>
        </w:rPr>
        <w:t>日期工具类：基于 Hutool 的 DateUtil，处理日期转换、格式化、区间计算等</w:t>
      </w:r>
    </w:p>
    <w:p w14:paraId="71959712" w14:textId="77777777" w:rsidR="00FB4F6C" w:rsidRPr="00FB4F6C" w:rsidRDefault="00FB4F6C" w:rsidP="004C406F">
      <w:pPr>
        <w:numPr>
          <w:ilvl w:val="0"/>
          <w:numId w:val="53"/>
        </w:numPr>
        <w:spacing w:before="120" w:after="120" w:line="240" w:lineRule="auto"/>
        <w:ind w:left="453" w:firstLineChars="0" w:firstLine="440"/>
        <w:jc w:val="left"/>
        <w:rPr>
          <w:rFonts w:ascii="宋体" w:eastAsia="宋体" w:hAnsi="宋体" w:hint="eastAsia"/>
          <w:sz w:val="21"/>
        </w:rPr>
      </w:pPr>
      <w:r w:rsidRPr="00FB4F6C">
        <w:rPr>
          <w:rFonts w:ascii="宋体" w:eastAsia="宋体" w:hAnsi="宋体" w:cs="Arial"/>
          <w:sz w:val="21"/>
        </w:rPr>
        <w:t>加密工具类：封装 BCrypt 加密算法，提供密码加密与校验方法。</w:t>
      </w:r>
    </w:p>
    <w:p w14:paraId="306422F3" w14:textId="7A193023" w:rsidR="00FB4F6C" w:rsidRPr="00FB4F6C" w:rsidRDefault="004908DB" w:rsidP="004C406F">
      <w:pPr>
        <w:numPr>
          <w:ilvl w:val="0"/>
          <w:numId w:val="53"/>
        </w:numPr>
        <w:spacing w:before="120" w:after="120" w:line="240" w:lineRule="auto"/>
        <w:ind w:left="453" w:firstLineChars="0" w:firstLine="440"/>
        <w:jc w:val="left"/>
        <w:rPr>
          <w:rFonts w:ascii="宋体" w:eastAsia="宋体" w:hAnsi="宋体" w:hint="eastAsia"/>
          <w:sz w:val="21"/>
        </w:rPr>
      </w:pPr>
      <w:r w:rsidRPr="00FB4F6C">
        <w:rPr>
          <w:rFonts w:ascii="宋体" w:eastAsia="宋体" w:hAnsi="宋体"/>
          <w:sz w:val="21"/>
        </w:rPr>
        <w:t>响应结果工具类：封装统一响应对象，提供成功/失败响应的快速构建方法。</w:t>
      </w:r>
    </w:p>
    <w:p w14:paraId="0119FD32" w14:textId="00E17762" w:rsidR="004C243B" w:rsidRPr="0051264D" w:rsidRDefault="004908DB" w:rsidP="004C406F">
      <w:pPr>
        <w:numPr>
          <w:ilvl w:val="0"/>
          <w:numId w:val="53"/>
        </w:numPr>
        <w:spacing w:before="120" w:after="120" w:line="240" w:lineRule="auto"/>
        <w:ind w:left="453" w:firstLineChars="0" w:firstLine="440"/>
        <w:jc w:val="left"/>
        <w:rPr>
          <w:rFonts w:ascii="宋体" w:eastAsia="宋体" w:hAnsi="宋体" w:hint="eastAsia"/>
          <w:sz w:val="21"/>
        </w:rPr>
      </w:pPr>
      <w:r w:rsidRPr="00FB4F6C">
        <w:rPr>
          <w:rFonts w:ascii="宋体" w:eastAsia="宋体" w:hAnsi="宋体"/>
          <w:sz w:val="21"/>
        </w:rPr>
        <w:t>日志工具类：基于 SLF4J + Logback，统一日志输出格式，便于问题排查。</w:t>
      </w:r>
    </w:p>
    <w:p w14:paraId="724C56C9" w14:textId="3D18E575" w:rsidR="00AC18A2" w:rsidRDefault="00F50ACB" w:rsidP="00AC18A2">
      <w:pPr>
        <w:pStyle w:val="2"/>
        <w:spacing w:before="163"/>
      </w:pPr>
      <w:bookmarkStart w:id="29" w:name="_Toc218619861"/>
      <w:r>
        <w:rPr>
          <w:rFonts w:hint="eastAsia"/>
        </w:rPr>
        <w:t>2</w:t>
      </w:r>
      <w:r w:rsidR="00AC18A2">
        <w:rPr>
          <w:rFonts w:hint="eastAsia"/>
        </w:rPr>
        <w:t>.</w:t>
      </w:r>
      <w:r w:rsidR="00AC18A2">
        <w:t>3</w:t>
      </w:r>
      <w:r w:rsidR="00AC18A2">
        <w:tab/>
      </w:r>
      <w:r w:rsidR="00285F98" w:rsidRPr="00285F98">
        <w:rPr>
          <w:rFonts w:hint="eastAsia"/>
        </w:rPr>
        <w:t>前端架构</w:t>
      </w:r>
      <w:bookmarkEnd w:id="29"/>
    </w:p>
    <w:p w14:paraId="16BB67BA" w14:textId="604A9B81" w:rsidR="0051264D" w:rsidRPr="004C243B" w:rsidRDefault="0051264D" w:rsidP="00000C83">
      <w:pPr>
        <w:ind w:firstLineChars="0" w:firstLine="426"/>
        <w:rPr>
          <w:rFonts w:ascii="宋体" w:eastAsia="宋体" w:hAnsi="宋体" w:hint="eastAsia"/>
          <w:iCs/>
          <w:sz w:val="21"/>
        </w:rPr>
      </w:pPr>
      <w:r w:rsidRPr="0051264D">
        <w:rPr>
          <w:rFonts w:ascii="宋体" w:eastAsia="宋体" w:hAnsi="宋体" w:hint="eastAsia"/>
          <w:iCs/>
          <w:sz w:val="21"/>
        </w:rPr>
        <w:t>前端基于 Vue 3 生态系统构建，以“组件化、模块化、高性能”为设计原则，结合标准化的数据交互方式，打造适配多设备、交互友好的用户界面，具体设计如下：</w:t>
      </w:r>
    </w:p>
    <w:p w14:paraId="1561A9CF" w14:textId="442F04C5" w:rsidR="00EB2EBF" w:rsidRPr="00EB2EBF" w:rsidRDefault="00EB2EBF" w:rsidP="00EB2EBF">
      <w:pPr>
        <w:pStyle w:val="3"/>
        <w:rPr>
          <w:sz w:val="24"/>
          <w:szCs w:val="24"/>
        </w:rPr>
      </w:pPr>
      <w:bookmarkStart w:id="30" w:name="_Toc218619862"/>
      <w:r w:rsidRPr="00EB2EBF">
        <w:rPr>
          <w:rFonts w:hint="eastAsia"/>
          <w:sz w:val="24"/>
          <w:szCs w:val="24"/>
        </w:rPr>
        <w:t>2.3</w:t>
      </w:r>
      <w:r w:rsidRPr="00EB2EBF">
        <w:rPr>
          <w:sz w:val="24"/>
          <w:szCs w:val="24"/>
        </w:rPr>
        <w:t>.1</w:t>
      </w:r>
      <w:r w:rsidRPr="00EB2EBF">
        <w:rPr>
          <w:sz w:val="24"/>
          <w:szCs w:val="24"/>
        </w:rPr>
        <w:tab/>
      </w:r>
      <w:r w:rsidRPr="00EB2EBF">
        <w:rPr>
          <w:rFonts w:hint="eastAsia"/>
          <w:sz w:val="24"/>
          <w:szCs w:val="24"/>
        </w:rPr>
        <w:t>核心技术栈</w:t>
      </w:r>
      <w:bookmarkEnd w:id="30"/>
    </w:p>
    <w:tbl>
      <w:tblPr>
        <w:tblW w:w="9161" w:type="dxa"/>
        <w:jc w:val="center"/>
        <w:tblBorders>
          <w:top w:val="single" w:sz="2" w:space="0" w:color="DEE0E3"/>
          <w:left w:val="single" w:sz="2" w:space="0" w:color="DEE0E3"/>
          <w:bottom w:val="single" w:sz="2" w:space="0" w:color="DEE0E3"/>
          <w:right w:val="single" w:sz="2" w:space="0" w:color="DEE0E3"/>
          <w:insideH w:val="single" w:sz="4" w:space="0" w:color="auto"/>
          <w:insideV w:val="single" w:sz="2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5"/>
        <w:gridCol w:w="891"/>
        <w:gridCol w:w="6695"/>
      </w:tblGrid>
      <w:tr w:rsidR="004C406F" w14:paraId="0D37A2D0" w14:textId="77777777" w:rsidTr="00EF6BBF">
        <w:trPr>
          <w:trHeight w:val="294"/>
          <w:jc w:val="center"/>
        </w:trPr>
        <w:tc>
          <w:tcPr>
            <w:tcW w:w="1575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41B6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b/>
                <w:bCs/>
                <w:sz w:val="18"/>
                <w:szCs w:val="15"/>
              </w:rPr>
              <w:t>技术选型</w:t>
            </w:r>
          </w:p>
        </w:tc>
        <w:tc>
          <w:tcPr>
            <w:tcW w:w="891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49372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b/>
                <w:bCs/>
                <w:sz w:val="18"/>
                <w:szCs w:val="15"/>
              </w:rPr>
              <w:t>版本</w:t>
            </w:r>
          </w:p>
        </w:tc>
        <w:tc>
          <w:tcPr>
            <w:tcW w:w="6695" w:type="dxa"/>
            <w:tcBorders>
              <w:top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95C52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b/>
                <w:bCs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b/>
                <w:bCs/>
                <w:sz w:val="18"/>
                <w:szCs w:val="15"/>
              </w:rPr>
              <w:t>核心用途</w:t>
            </w:r>
          </w:p>
        </w:tc>
      </w:tr>
      <w:tr w:rsidR="004C406F" w14:paraId="42F1B69A" w14:textId="77777777" w:rsidTr="00EF6BBF">
        <w:trPr>
          <w:trHeight w:val="294"/>
          <w:jc w:val="center"/>
        </w:trPr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DC40E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Vue.js</w:t>
            </w:r>
          </w:p>
        </w:tc>
        <w:tc>
          <w:tcPr>
            <w:tcW w:w="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7134B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3.3+</w:t>
            </w:r>
          </w:p>
        </w:tc>
        <w:tc>
          <w:tcPr>
            <w:tcW w:w="6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C05A7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前端核心框架，采用 Composition API 实现逻辑复用与响应式数据管理</w:t>
            </w:r>
          </w:p>
        </w:tc>
      </w:tr>
      <w:tr w:rsidR="004C406F" w14:paraId="6A0ABCEC" w14:textId="77777777" w:rsidTr="00EF6BBF">
        <w:trPr>
          <w:trHeight w:val="294"/>
          <w:jc w:val="center"/>
        </w:trPr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7111B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Vite</w:t>
            </w:r>
          </w:p>
        </w:tc>
        <w:tc>
          <w:tcPr>
            <w:tcW w:w="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80683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5.0+</w:t>
            </w:r>
          </w:p>
        </w:tc>
        <w:tc>
          <w:tcPr>
            <w:tcW w:w="6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E90EE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构建工具，提供极速热更新、原生 ESM 加载，提升开发与构建效率</w:t>
            </w:r>
          </w:p>
        </w:tc>
      </w:tr>
      <w:tr w:rsidR="004C406F" w14:paraId="62B0216F" w14:textId="77777777" w:rsidTr="00EF6BBF">
        <w:trPr>
          <w:trHeight w:val="294"/>
          <w:jc w:val="center"/>
        </w:trPr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E87FF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Element Plus</w:t>
            </w:r>
          </w:p>
        </w:tc>
        <w:tc>
          <w:tcPr>
            <w:tcW w:w="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40872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2.4+</w:t>
            </w:r>
          </w:p>
        </w:tc>
        <w:tc>
          <w:tcPr>
            <w:tcW w:w="6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4C9D7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UI 组件库，提供按钮、表单、弹窗、导航等开箱即用组件，保障界面一致性</w:t>
            </w:r>
          </w:p>
        </w:tc>
      </w:tr>
      <w:tr w:rsidR="004C406F" w14:paraId="35D48035" w14:textId="77777777" w:rsidTr="00EF6BBF">
        <w:trPr>
          <w:trHeight w:val="294"/>
          <w:jc w:val="center"/>
        </w:trPr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F818F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Pinia</w:t>
            </w:r>
          </w:p>
        </w:tc>
        <w:tc>
          <w:tcPr>
            <w:tcW w:w="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A0371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2.1+</w:t>
            </w:r>
          </w:p>
        </w:tc>
        <w:tc>
          <w:tcPr>
            <w:tcW w:w="6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3049B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状态管理工具，管理用户登录信息、Token、权限标识、全局配置等共享状态</w:t>
            </w:r>
          </w:p>
        </w:tc>
      </w:tr>
      <w:tr w:rsidR="004C406F" w14:paraId="7EC5929B" w14:textId="77777777" w:rsidTr="00EF6BBF">
        <w:trPr>
          <w:trHeight w:val="294"/>
          <w:jc w:val="center"/>
        </w:trPr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73930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Vue Router</w:t>
            </w:r>
          </w:p>
        </w:tc>
        <w:tc>
          <w:tcPr>
            <w:tcW w:w="8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9A84D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4.2+</w:t>
            </w:r>
          </w:p>
        </w:tc>
        <w:tc>
          <w:tcPr>
            <w:tcW w:w="6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A5EDA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路由管理，实现页面跳转、路由守卫、路由懒加载，管控页面访问权限</w:t>
            </w:r>
          </w:p>
        </w:tc>
      </w:tr>
      <w:tr w:rsidR="004C406F" w14:paraId="74562D9F" w14:textId="77777777" w:rsidTr="00EF6BBF">
        <w:trPr>
          <w:trHeight w:val="294"/>
          <w:jc w:val="center"/>
        </w:trPr>
        <w:tc>
          <w:tcPr>
            <w:tcW w:w="1575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63419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Axios</w:t>
            </w:r>
          </w:p>
        </w:tc>
        <w:tc>
          <w:tcPr>
            <w:tcW w:w="891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9A396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1.6+</w:t>
            </w:r>
          </w:p>
        </w:tc>
        <w:tc>
          <w:tcPr>
            <w:tcW w:w="6695" w:type="dxa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578BF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HTTP 客户端，封装请求/响应拦截、超时处理、跨域配置，简化前后端数据交互</w:t>
            </w:r>
          </w:p>
        </w:tc>
      </w:tr>
      <w:tr w:rsidR="004C406F" w14:paraId="34C49859" w14:textId="77777777" w:rsidTr="00EF6BBF">
        <w:trPr>
          <w:trHeight w:val="294"/>
          <w:jc w:val="center"/>
        </w:trPr>
        <w:tc>
          <w:tcPr>
            <w:tcW w:w="157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11EE1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mavon-editor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A69CA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3.0+</w:t>
            </w:r>
          </w:p>
        </w:tc>
        <w:tc>
          <w:tcPr>
            <w:tcW w:w="6695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9523D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Markdown 编辑器，支持实时预览、代码高亮、图片上传，满足文章创作需求</w:t>
            </w:r>
          </w:p>
        </w:tc>
      </w:tr>
      <w:tr w:rsidR="004C406F" w14:paraId="284D8474" w14:textId="77777777" w:rsidTr="00EF6BBF">
        <w:trPr>
          <w:trHeight w:val="294"/>
          <w:jc w:val="center"/>
        </w:trPr>
        <w:tc>
          <w:tcPr>
            <w:tcW w:w="1575" w:type="dxa"/>
            <w:tcBorders>
              <w:top w:val="single" w:sz="4" w:space="0" w:color="auto"/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54BEC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Elasticsearch 客户端（可选）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E996A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7.0+</w:t>
            </w:r>
          </w:p>
        </w:tc>
        <w:tc>
          <w:tcPr>
            <w:tcW w:w="6695" w:type="dxa"/>
            <w:tcBorders>
              <w:top w:val="single" w:sz="4" w:space="0" w:color="auto"/>
              <w:bottom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05AF0" w14:textId="77777777" w:rsidR="00544D42" w:rsidRPr="004C406F" w:rsidRDefault="00544D42" w:rsidP="004C406F">
            <w:pPr>
              <w:spacing w:line="240" w:lineRule="auto"/>
              <w:ind w:firstLineChars="0" w:firstLine="0"/>
              <w:jc w:val="center"/>
              <w:rPr>
                <w:rFonts w:ascii="宋体" w:eastAsia="宋体" w:hAnsi="宋体" w:hint="eastAsia"/>
                <w:sz w:val="18"/>
                <w:szCs w:val="15"/>
              </w:rPr>
            </w:pPr>
            <w:r w:rsidRPr="004C406F">
              <w:rPr>
                <w:rFonts w:ascii="宋体" w:eastAsia="宋体" w:hAnsi="宋体"/>
                <w:sz w:val="18"/>
                <w:szCs w:val="15"/>
              </w:rPr>
              <w:t>全文搜索功能支持，提升搜索效率（基础版基于 MySQL 模糊查询）</w:t>
            </w:r>
          </w:p>
        </w:tc>
      </w:tr>
    </w:tbl>
    <w:p w14:paraId="24E29034" w14:textId="0CD63FC5" w:rsidR="00BD036F" w:rsidRPr="00BD036F" w:rsidRDefault="000A73DD" w:rsidP="00BD036F">
      <w:pPr>
        <w:pStyle w:val="3"/>
        <w:rPr>
          <w:rFonts w:ascii="宋体" w:eastAsia="宋体" w:hAnsi="宋体" w:hint="eastAsia"/>
          <w:iCs/>
        </w:rPr>
      </w:pPr>
      <w:bookmarkStart w:id="31" w:name="_Toc218619863"/>
      <w:r w:rsidRPr="00EB2EBF">
        <w:rPr>
          <w:rFonts w:hint="eastAsia"/>
          <w:sz w:val="24"/>
          <w:szCs w:val="24"/>
        </w:rPr>
        <w:lastRenderedPageBreak/>
        <w:t>2.3</w:t>
      </w:r>
      <w:r w:rsidRPr="00EB2EBF"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2</w:t>
      </w:r>
      <w:r w:rsidRPr="00EB2EBF">
        <w:rPr>
          <w:sz w:val="24"/>
          <w:szCs w:val="24"/>
        </w:rPr>
        <w:tab/>
      </w:r>
      <w:bookmarkStart w:id="32" w:name="_Hlk218446269"/>
      <w:r w:rsidRPr="000A73DD">
        <w:rPr>
          <w:rFonts w:hint="eastAsia"/>
          <w:sz w:val="24"/>
          <w:szCs w:val="24"/>
        </w:rPr>
        <w:t>数据交互与部署</w:t>
      </w:r>
      <w:bookmarkEnd w:id="31"/>
      <w:bookmarkEnd w:id="32"/>
    </w:p>
    <w:p w14:paraId="7917E92A" w14:textId="43D38C09" w:rsidR="00BD036F" w:rsidRDefault="00BD036F" w:rsidP="00BD036F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1B0B9B">
        <w:rPr>
          <w:b/>
          <w:bCs/>
        </w:rPr>
        <w:t>通信方式：</w:t>
      </w:r>
      <w:r>
        <w:t>严格遵循 RESTful API 规范，通过 Axios 发送 HTTP 请求，请求头携带 JWT Token（Authorization: Bearer {Token}）；请求/响应数据格式统一为 JSON，包含状态码（code）、提示信息（msg）、数据（data）三部分</w:t>
      </w:r>
      <w:r w:rsidR="001B0B9B">
        <w:rPr>
          <w:rFonts w:hint="eastAsia"/>
        </w:rPr>
        <w:t>。</w:t>
      </w:r>
    </w:p>
    <w:p w14:paraId="607F2B30" w14:textId="77777777" w:rsidR="00BD036F" w:rsidRDefault="00BD036F" w:rsidP="00BD036F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1B0B9B">
        <w:rPr>
          <w:b/>
          <w:bCs/>
        </w:rPr>
        <w:t>跨域处理：</w:t>
      </w:r>
      <w:r>
        <w:t>后端通过 Spring Boot 配置 CORS 允许前端域名访问，前端 Axios 配置基础请求路径（baseURL: "</w:t>
      </w:r>
      <w:hyperlink r:id="rId11">
        <w:r>
          <w:rPr>
            <w:color w:val="3370FF"/>
          </w:rPr>
          <w:t>http://localhost:8080/api</w:t>
        </w:r>
      </w:hyperlink>
      <w:r>
        <w:t>"），实现跨域安全通信。</w:t>
      </w:r>
    </w:p>
    <w:p w14:paraId="0CB65AA5" w14:textId="79B644ED" w:rsidR="00BD036F" w:rsidRDefault="00BD036F" w:rsidP="00BD036F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1B0B9B">
        <w:rPr>
          <w:b/>
          <w:bCs/>
        </w:rPr>
        <w:t>部署方式：</w:t>
      </w:r>
      <w:r>
        <w:t>前后端独立部署，前端打包后生成静态文件（HTML/CSS/JS），可部署至 Nginx 服务器或静态资源托管平台；后端打包为 JAR 包，部署至 Java 运行环境，通过配置文件指定端口、数据库连接等信息。</w:t>
      </w:r>
    </w:p>
    <w:p w14:paraId="0B8D337D" w14:textId="6E7341C4" w:rsidR="001B0B9B" w:rsidRPr="001B0B9B" w:rsidRDefault="000A73DD" w:rsidP="001B0B9B">
      <w:pPr>
        <w:pStyle w:val="3"/>
        <w:rPr>
          <w:rFonts w:ascii="宋体" w:eastAsia="宋体" w:hAnsi="宋体" w:hint="eastAsia"/>
          <w:iCs/>
        </w:rPr>
      </w:pPr>
      <w:bookmarkStart w:id="33" w:name="_Toc218619864"/>
      <w:r w:rsidRPr="00EB2EBF">
        <w:rPr>
          <w:rFonts w:hint="eastAsia"/>
          <w:sz w:val="24"/>
          <w:szCs w:val="24"/>
        </w:rPr>
        <w:t>2.3</w:t>
      </w:r>
      <w:r w:rsidRPr="00EB2EBF"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3</w:t>
      </w:r>
      <w:r w:rsidRPr="00EB2EBF">
        <w:rPr>
          <w:sz w:val="24"/>
          <w:szCs w:val="24"/>
        </w:rPr>
        <w:tab/>
      </w:r>
      <w:r w:rsidRPr="000A73DD">
        <w:rPr>
          <w:rFonts w:hint="eastAsia"/>
          <w:sz w:val="24"/>
          <w:szCs w:val="24"/>
        </w:rPr>
        <w:t>性能与体验优化</w:t>
      </w:r>
      <w:bookmarkEnd w:id="33"/>
    </w:p>
    <w:p w14:paraId="7EDC0D8F" w14:textId="6C06222B" w:rsidR="001B0B9B" w:rsidRDefault="001B0B9B" w:rsidP="001B0B9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02122F">
        <w:rPr>
          <w:b/>
          <w:bCs/>
        </w:rPr>
        <w:t>路由懒加载：</w:t>
      </w:r>
      <w:r>
        <w:t>通过 Vue Router 的 dynamic import 语法，仅在访问对应路由时加载页面组件，减少首屏加载时间</w:t>
      </w:r>
      <w:r>
        <w:rPr>
          <w:rFonts w:hint="eastAsia"/>
        </w:rPr>
        <w:t>。</w:t>
      </w:r>
    </w:p>
    <w:p w14:paraId="5B01208E" w14:textId="4A24F650" w:rsidR="001B0B9B" w:rsidRDefault="001B0B9B" w:rsidP="001B0B9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02122F">
        <w:rPr>
          <w:b/>
          <w:bCs/>
        </w:rPr>
        <w:t>组件复用：</w:t>
      </w:r>
      <w:r>
        <w:t>封装通用组件（如页面头部、底部、导航栏、搜索框、分页组件），统一界面风格，减少重复开发；业务组件（如文章卡片、帖子列表项）按功能拆分，提升代码可维护性。</w:t>
      </w:r>
    </w:p>
    <w:p w14:paraId="554AE04B" w14:textId="4D681357" w:rsidR="001B0B9B" w:rsidRDefault="001B0B9B" w:rsidP="001B0B9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02122F">
        <w:rPr>
          <w:b/>
          <w:bCs/>
        </w:rPr>
        <w:t>请求优化：</w:t>
      </w:r>
      <w:r>
        <w:t>Axios 拦截器统一处理 Token 携带、请求加载状态（如显示加载动画）、响应错误提示；实现重复请求取消（如快速点击按钮时防止多次提交）；对高频访问数据（如首页文章列表）进行本地缓存，减少请求次数。</w:t>
      </w:r>
    </w:p>
    <w:p w14:paraId="6D708472" w14:textId="510654E3" w:rsidR="001B0B9B" w:rsidRDefault="001B0B9B" w:rsidP="001B0B9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02122F">
        <w:rPr>
          <w:b/>
          <w:bCs/>
        </w:rPr>
        <w:t>响应式适配：</w:t>
      </w:r>
      <w:r>
        <w:t>基于 Element Plus 的响应式布局与 CSS 媒体查询，适配不同屏幕尺寸，调整组件布局与字体大小，保障多设备交互体验一致。</w:t>
      </w:r>
    </w:p>
    <w:p w14:paraId="68F94F68" w14:textId="6F355E53" w:rsidR="001B0B9B" w:rsidRDefault="001B0B9B" w:rsidP="001B0B9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02122F">
        <w:rPr>
          <w:b/>
          <w:bCs/>
        </w:rPr>
        <w:t>视觉优化：</w:t>
      </w:r>
      <w:r>
        <w:t>支持夜间模式（自动跟随系统主题或手动切换），通过 CSS 变量切换配色方案；页面切换时添加过渡动画，提升交互流畅度；加载状态显示骨架屏，替代传统加载动画，优化用户等待体验。</w:t>
      </w:r>
    </w:p>
    <w:p w14:paraId="229C32E8" w14:textId="3F683E45" w:rsidR="00AC18A2" w:rsidRDefault="001B0B9B" w:rsidP="008C6956">
      <w:pPr>
        <w:pStyle w:val="1"/>
        <w:pageBreakBefore/>
        <w:spacing w:before="652" w:after="489"/>
      </w:pPr>
      <w:bookmarkStart w:id="34" w:name="_Toc218619865"/>
      <w:r w:rsidRPr="00285F98">
        <w:rPr>
          <w:rFonts w:hint="eastAsia"/>
        </w:rPr>
        <w:lastRenderedPageBreak/>
        <w:t>数据库</w:t>
      </w:r>
      <w:r>
        <w:rPr>
          <w:rFonts w:hint="eastAsia"/>
        </w:rPr>
        <w:t>设计</w:t>
      </w:r>
      <w:bookmarkEnd w:id="34"/>
    </w:p>
    <w:p w14:paraId="09869F29" w14:textId="52C8AAC2" w:rsidR="006B5602" w:rsidRPr="004C243B" w:rsidRDefault="006B5602" w:rsidP="006B5602">
      <w:pPr>
        <w:ind w:firstLineChars="0" w:firstLine="426"/>
        <w:rPr>
          <w:rFonts w:ascii="宋体" w:eastAsia="宋体" w:hAnsi="宋体" w:hint="eastAsia"/>
          <w:iCs/>
          <w:sz w:val="21"/>
        </w:rPr>
      </w:pPr>
      <w:r w:rsidRPr="004C243B">
        <w:rPr>
          <w:rFonts w:ascii="宋体" w:eastAsia="宋体" w:hAnsi="宋体" w:hint="eastAsia"/>
          <w:iCs/>
          <w:sz w:val="21"/>
        </w:rPr>
        <w:t>数据库设计围绕系统核心业务场景，以 “数据安全、访问高效、扩展灵活” 为目标，结合业务实体关系与技术选型，构建稳定可靠的数据存储体系。</w:t>
      </w:r>
    </w:p>
    <w:p w14:paraId="5D59AEF1" w14:textId="2813EA33" w:rsidR="005D1D71" w:rsidRDefault="0002122F" w:rsidP="005D1D71">
      <w:pPr>
        <w:pStyle w:val="2"/>
        <w:spacing w:before="163"/>
      </w:pPr>
      <w:bookmarkStart w:id="35" w:name="_Toc218619866"/>
      <w:r>
        <w:rPr>
          <w:rFonts w:hint="eastAsia"/>
        </w:rPr>
        <w:t>3</w:t>
      </w:r>
      <w:r w:rsidR="005D1D71">
        <w:rPr>
          <w:rFonts w:hint="eastAsia"/>
        </w:rPr>
        <w:t>.</w:t>
      </w:r>
      <w:r w:rsidR="005D1D71">
        <w:t>1</w:t>
      </w:r>
      <w:r w:rsidR="005D1D71">
        <w:tab/>
      </w:r>
      <w:r w:rsidR="00725C4F" w:rsidRPr="00725C4F">
        <w:rPr>
          <w:rFonts w:hint="eastAsia"/>
        </w:rPr>
        <w:t>数据库选型与配置</w:t>
      </w:r>
      <w:bookmarkEnd w:id="35"/>
    </w:p>
    <w:p w14:paraId="118A34F1" w14:textId="18543E4B" w:rsidR="0002122F" w:rsidRPr="0002122F" w:rsidRDefault="0002122F" w:rsidP="0002122F">
      <w:pPr>
        <w:pStyle w:val="3"/>
        <w:rPr>
          <w:sz w:val="24"/>
          <w:szCs w:val="24"/>
        </w:rPr>
      </w:pPr>
      <w:bookmarkStart w:id="36" w:name="_Toc218619867"/>
      <w:r>
        <w:rPr>
          <w:rFonts w:hint="eastAsia"/>
          <w:sz w:val="24"/>
          <w:szCs w:val="24"/>
        </w:rPr>
        <w:t>3</w:t>
      </w:r>
      <w:r w:rsidR="005D1D71" w:rsidRPr="0049064E">
        <w:rPr>
          <w:rFonts w:hint="eastAsia"/>
          <w:sz w:val="24"/>
          <w:szCs w:val="24"/>
        </w:rPr>
        <w:t>.</w:t>
      </w:r>
      <w:r w:rsidR="005D1D71" w:rsidRPr="0049064E">
        <w:rPr>
          <w:sz w:val="24"/>
          <w:szCs w:val="24"/>
        </w:rPr>
        <w:t>1.1</w:t>
      </w:r>
      <w:r w:rsidR="005D1D71" w:rsidRPr="0049064E">
        <w:rPr>
          <w:sz w:val="24"/>
          <w:szCs w:val="24"/>
        </w:rPr>
        <w:tab/>
      </w:r>
      <w:r w:rsidR="006B5602" w:rsidRPr="0049064E">
        <w:rPr>
          <w:rFonts w:hint="eastAsia"/>
          <w:sz w:val="24"/>
          <w:szCs w:val="24"/>
        </w:rPr>
        <w:t>主数据库：</w:t>
      </w:r>
      <w:r w:rsidR="006B5602" w:rsidRPr="0049064E">
        <w:rPr>
          <w:rFonts w:hint="eastAsia"/>
          <w:sz w:val="24"/>
          <w:szCs w:val="24"/>
        </w:rPr>
        <w:t>MySQL 8.0</w:t>
      </w:r>
      <w:bookmarkEnd w:id="36"/>
    </w:p>
    <w:p w14:paraId="1139889F" w14:textId="2B3AF5EE" w:rsidR="0002122F" w:rsidRDefault="0002122F" w:rsidP="0002122F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496A4B">
        <w:rPr>
          <w:b/>
          <w:bCs/>
        </w:rPr>
        <w:t>核心用途：</w:t>
      </w:r>
      <w:r>
        <w:t>作为系统唯一主数据库，持久化存储用户信息、文章、帖子、评论、点赞、收藏、标签等所有核心业务数据，支撑全流程业务操作的数据读写需求。</w:t>
      </w:r>
    </w:p>
    <w:p w14:paraId="3C2BF559" w14:textId="77777777" w:rsidR="0002122F" w:rsidRDefault="0002122F" w:rsidP="0002122F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02122F">
        <w:rPr>
          <w:b/>
          <w:bCs/>
        </w:rPr>
        <w:t>技术适配：</w:t>
      </w:r>
      <w:r>
        <w:t>与 Spring Data JPA 无缝集成，利用 JPA 的 ORM 映射功能，将 Java 实体类与数据库表自动关联，简化数据访问操作；支持事务 ACID 特性，保障关键业务（如用户注册、文章发布）的数据一致性。</w:t>
      </w:r>
    </w:p>
    <w:p w14:paraId="4533C437" w14:textId="2F0D3089" w:rsidR="0002122F" w:rsidRDefault="0002122F" w:rsidP="0002122F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02122F">
        <w:rPr>
          <w:b/>
          <w:bCs/>
        </w:rPr>
        <w:t>配置详情：</w:t>
      </w:r>
      <w:r>
        <w:t>通过后端 application.properties 文件配置数据库连接信息</w:t>
      </w:r>
      <w:r>
        <w:rPr>
          <w:rFonts w:hint="eastAsia"/>
        </w:rPr>
        <w:t>。</w:t>
      </w:r>
    </w:p>
    <w:p w14:paraId="18E01414" w14:textId="1A04F7DF" w:rsidR="003D5F85" w:rsidRDefault="0012472C" w:rsidP="000A590B">
      <w:pPr>
        <w:pStyle w:val="2"/>
        <w:spacing w:before="163"/>
      </w:pPr>
      <w:bookmarkStart w:id="37" w:name="_Toc218619868"/>
      <w:r>
        <w:rPr>
          <w:rFonts w:hint="eastAsia"/>
        </w:rPr>
        <w:t>3</w:t>
      </w:r>
      <w:r w:rsidR="000A590B">
        <w:rPr>
          <w:rFonts w:hint="eastAsia"/>
        </w:rPr>
        <w:t>.</w:t>
      </w:r>
      <w:r w:rsidR="000A590B">
        <w:t>2</w:t>
      </w:r>
      <w:r w:rsidR="000A590B">
        <w:tab/>
      </w:r>
      <w:r w:rsidR="00725C4F" w:rsidRPr="00725C4F">
        <w:rPr>
          <w:rFonts w:hint="eastAsia"/>
        </w:rPr>
        <w:t>实体关系设计</w:t>
      </w:r>
      <w:bookmarkEnd w:id="37"/>
    </w:p>
    <w:p w14:paraId="1DBEB78D" w14:textId="30968B05" w:rsidR="0012472C" w:rsidRPr="0012472C" w:rsidRDefault="0012472C" w:rsidP="0012472C">
      <w:pPr>
        <w:ind w:firstLineChars="0" w:firstLine="426"/>
        <w:rPr>
          <w:rFonts w:ascii="宋体" w:eastAsia="宋体" w:hAnsi="宋体" w:hint="eastAsia"/>
          <w:iCs/>
          <w:sz w:val="21"/>
        </w:rPr>
      </w:pPr>
      <w:r w:rsidRPr="0012472C">
        <w:rPr>
          <w:rFonts w:ascii="宋体" w:eastAsia="宋体" w:hAnsi="宋体" w:hint="eastAsia"/>
          <w:iCs/>
          <w:sz w:val="21"/>
        </w:rPr>
        <w:t>系统核心围绕“用户-内容-互动”的业务链路构建数据模型，涵盖用户（User）、文章（Article）、帖子（Post）、评论（Comment）、标签（Tag）、点赞（Like）、收藏（Collect）七大核心实体，各实体通过外键建立关联，形成闭环的业务数据链路。</w:t>
      </w:r>
    </w:p>
    <w:p w14:paraId="15C798B0" w14:textId="50DF35A9" w:rsidR="0049064E" w:rsidRPr="0049064E" w:rsidRDefault="0012472C" w:rsidP="0049064E">
      <w:pPr>
        <w:pStyle w:val="3"/>
        <w:rPr>
          <w:sz w:val="24"/>
          <w:szCs w:val="24"/>
        </w:rPr>
      </w:pPr>
      <w:bookmarkStart w:id="38" w:name="_Toc218619869"/>
      <w:r>
        <w:rPr>
          <w:rFonts w:hint="eastAsia"/>
          <w:sz w:val="24"/>
          <w:szCs w:val="24"/>
        </w:rPr>
        <w:t>3</w:t>
      </w:r>
      <w:r w:rsidR="0049064E" w:rsidRPr="0049064E">
        <w:rPr>
          <w:rFonts w:hint="eastAsia"/>
          <w:sz w:val="24"/>
          <w:szCs w:val="24"/>
        </w:rPr>
        <w:t>.2</w:t>
      </w:r>
      <w:r w:rsidR="0049064E" w:rsidRPr="0049064E">
        <w:rPr>
          <w:sz w:val="24"/>
          <w:szCs w:val="24"/>
        </w:rPr>
        <w:t>.1</w:t>
      </w:r>
      <w:r w:rsidR="0049064E" w:rsidRPr="0049064E">
        <w:rPr>
          <w:sz w:val="24"/>
          <w:szCs w:val="24"/>
        </w:rPr>
        <w:tab/>
      </w:r>
      <w:bookmarkStart w:id="39" w:name="_Hlk218446474"/>
      <w:r w:rsidR="0049064E" w:rsidRPr="0049064E">
        <w:rPr>
          <w:rFonts w:hint="eastAsia"/>
          <w:sz w:val="24"/>
          <w:szCs w:val="24"/>
        </w:rPr>
        <w:t>核心实体及属性</w:t>
      </w:r>
      <w:bookmarkEnd w:id="38"/>
    </w:p>
    <w:p w14:paraId="5E338586" w14:textId="77777777" w:rsidR="00AE77AD" w:rsidRPr="00361967" w:rsidRDefault="00AE77AD" w:rsidP="00361967">
      <w:pPr>
        <w:pStyle w:val="4"/>
        <w:rPr>
          <w:b/>
          <w:bCs w:val="0"/>
        </w:rPr>
      </w:pPr>
      <w:bookmarkStart w:id="40" w:name="heading_29"/>
      <w:bookmarkEnd w:id="39"/>
      <w:r w:rsidRPr="00361967">
        <w:rPr>
          <w:b/>
          <w:bCs w:val="0"/>
        </w:rPr>
        <w:t xml:space="preserve">1. </w:t>
      </w:r>
      <w:r w:rsidRPr="00361967">
        <w:rPr>
          <w:b/>
          <w:bCs w:val="0"/>
        </w:rPr>
        <w:t>用户（</w:t>
      </w:r>
      <w:r w:rsidRPr="00361967">
        <w:rPr>
          <w:b/>
          <w:bCs w:val="0"/>
        </w:rPr>
        <w:t>User</w:t>
      </w:r>
      <w:r w:rsidRPr="00361967">
        <w:rPr>
          <w:b/>
          <w:bCs w:val="0"/>
        </w:rPr>
        <w:t>）</w:t>
      </w:r>
      <w:bookmarkEnd w:id="40"/>
    </w:p>
    <w:p w14:paraId="79965146" w14:textId="77777777" w:rsidR="00AE77AD" w:rsidRPr="00361967" w:rsidRDefault="00AE77AD" w:rsidP="005408C5">
      <w:pPr>
        <w:pStyle w:val="af6"/>
        <w:spacing w:line="240" w:lineRule="auto"/>
        <w:ind w:firstLineChars="0" w:firstLine="284"/>
        <w:rPr>
          <w:rFonts w:hint="eastAsia"/>
          <w:b/>
          <w:bCs/>
        </w:rPr>
      </w:pPr>
      <w:r w:rsidRPr="00361967">
        <w:rPr>
          <w:b/>
          <w:bCs/>
        </w:rPr>
        <w:t>核心属性：</w:t>
      </w:r>
    </w:p>
    <w:p w14:paraId="16B8E457" w14:textId="3B726A4A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id（BIGINT，主键）：用户唯一标识，自增。</w:t>
      </w:r>
    </w:p>
    <w:p w14:paraId="4E1CA576" w14:textId="71F79A2B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username（VARCHAR(50)，非空、唯一）：登录用户名。</w:t>
      </w:r>
    </w:p>
    <w:p w14:paraId="3C048120" w14:textId="5298FA97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password（VARCHAR(100)，非空）：加密后的密码（BCrypt 算法）。</w:t>
      </w:r>
    </w:p>
    <w:p w14:paraId="13DA79A0" w14:textId="3F29007C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nickname（VARCHAR(50)，非空）：用户昵称，用于界面展示。</w:t>
      </w:r>
    </w:p>
    <w:p w14:paraId="3F78B02A" w14:textId="725E61E3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avatar（VARCHAR(255)）：用户头像 URL。</w:t>
      </w:r>
    </w:p>
    <w:p w14:paraId="140B0836" w14:textId="3336FB7F" w:rsidR="00AE77AD" w:rsidRP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email（VARCHAR(100)，唯一）：用户邮箱，用于找回密码。</w:t>
      </w:r>
    </w:p>
    <w:p w14:paraId="0646C800" w14:textId="4C63CC4A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phone（VARCHAR(20)）：手机号码。</w:t>
      </w:r>
    </w:p>
    <w:p w14:paraId="64736D4F" w14:textId="45CBB7D6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intro（VARCHAR(500)）：个人简介。</w:t>
      </w:r>
    </w:p>
    <w:p w14:paraId="3B354A37" w14:textId="330011C3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role（VARCHAR(20)，非空）：用户角色，取值为 USER（普通用户）、ADMIN（管理员）。</w:t>
      </w:r>
    </w:p>
    <w:p w14:paraId="066CE3A5" w14:textId="47295E0F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status（TINYINT，非空）：账号状态，取值为 0（禁用）、1（正常），默认 1。</w:t>
      </w:r>
    </w:p>
    <w:p w14:paraId="1A65E53E" w14:textId="4043ADE2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lastRenderedPageBreak/>
        <w:t>createTime（DATETIME，非空）：账号创建时间，默认当前时间。</w:t>
      </w:r>
    </w:p>
    <w:p w14:paraId="52184D1F" w14:textId="381F2CD6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updateTime（DATETIME，非空）：账号更新时间，默认当前时间。</w:t>
      </w:r>
    </w:p>
    <w:p w14:paraId="095370B0" w14:textId="42697D9B" w:rsidR="00AE77AD" w:rsidRPr="00AE77AD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AE77AD">
        <w:t>deleteFlag（TINYINT，非空）：逻辑删除标记，取值为 0（未删除）、1（已删除），默认 0。</w:t>
      </w:r>
    </w:p>
    <w:p w14:paraId="6116BBEB" w14:textId="77777777" w:rsidR="00AE77AD" w:rsidRPr="00AE77AD" w:rsidRDefault="00AE77AD" w:rsidP="005408C5">
      <w:pPr>
        <w:pStyle w:val="af6"/>
        <w:spacing w:line="240" w:lineRule="auto"/>
        <w:ind w:firstLineChars="0" w:firstLine="284"/>
        <w:rPr>
          <w:rFonts w:hint="eastAsia"/>
        </w:rPr>
      </w:pPr>
      <w:r w:rsidRPr="00361967">
        <w:rPr>
          <w:b/>
          <w:bCs/>
        </w:rPr>
        <w:t>核心作用：</w:t>
      </w:r>
      <w:r w:rsidRPr="00AE77AD">
        <w:t>系统身份认证与权限控制的基础，关联所有用户相关的内容（文章、帖子）与互动行为（评论、点赞、收藏）。</w:t>
      </w:r>
    </w:p>
    <w:p w14:paraId="4034181D" w14:textId="77777777" w:rsidR="00AE77AD" w:rsidRPr="00361967" w:rsidRDefault="00AE77AD" w:rsidP="00361967">
      <w:pPr>
        <w:pStyle w:val="4"/>
        <w:rPr>
          <w:b/>
          <w:bCs w:val="0"/>
        </w:rPr>
      </w:pPr>
      <w:bookmarkStart w:id="41" w:name="heading_30"/>
      <w:r w:rsidRPr="00361967">
        <w:rPr>
          <w:b/>
          <w:bCs w:val="0"/>
        </w:rPr>
        <w:t xml:space="preserve">2. </w:t>
      </w:r>
      <w:r w:rsidRPr="00361967">
        <w:rPr>
          <w:b/>
          <w:bCs w:val="0"/>
        </w:rPr>
        <w:t>文章（</w:t>
      </w:r>
      <w:r w:rsidRPr="00361967">
        <w:rPr>
          <w:b/>
          <w:bCs w:val="0"/>
        </w:rPr>
        <w:t>Article</w:t>
      </w:r>
      <w:r w:rsidRPr="00361967">
        <w:rPr>
          <w:b/>
          <w:bCs w:val="0"/>
        </w:rPr>
        <w:t>）</w:t>
      </w:r>
      <w:bookmarkEnd w:id="41"/>
    </w:p>
    <w:p w14:paraId="298DE009" w14:textId="77777777" w:rsidR="00AE77AD" w:rsidRPr="00361967" w:rsidRDefault="00AE77AD" w:rsidP="005408C5">
      <w:pPr>
        <w:pStyle w:val="af6"/>
        <w:spacing w:line="240" w:lineRule="auto"/>
        <w:ind w:firstLineChars="0" w:firstLine="284"/>
        <w:rPr>
          <w:rFonts w:hint="eastAsia"/>
          <w:b/>
          <w:bCs/>
        </w:rPr>
      </w:pPr>
      <w:r w:rsidRPr="00361967">
        <w:rPr>
          <w:b/>
          <w:bCs/>
        </w:rPr>
        <w:t>核心属性：</w:t>
      </w:r>
    </w:p>
    <w:p w14:paraId="42D88865" w14:textId="4A22AE5A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id（BIGINT，主键）：文章唯一标识，自增。</w:t>
      </w:r>
    </w:p>
    <w:p w14:paraId="07F55D57" w14:textId="1F02F3FC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title（VARCHAR(100)，非空）：文章标题。</w:t>
      </w:r>
    </w:p>
    <w:p w14:paraId="6B0A937E" w14:textId="1FE30A23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content（LONGTEXT，非空）：文章正文（Markdown 格式）。</w:t>
      </w:r>
    </w:p>
    <w:p w14:paraId="0FC92E28" w14:textId="6E0026E5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coverImg（VARCHAR(255)）：文章封面图片 URL。</w:t>
      </w:r>
    </w:p>
    <w:p w14:paraId="33FC5EDE" w14:textId="225F0008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summary（VARCHAR(500)）：文章摘要。</w:t>
      </w:r>
    </w:p>
    <w:p w14:paraId="73D0362C" w14:textId="47948A49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status（TINYINT，非空）：文章状态，取值为 0（草稿）、1（已发布）、2（已下架），默认 0。</w:t>
      </w:r>
    </w:p>
    <w:p w14:paraId="15BB39C9" w14:textId="04940F2B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viewCount（INT，非空）：阅读量，默认 0。</w:t>
      </w:r>
    </w:p>
    <w:p w14:paraId="4AA49AFA" w14:textId="515F8794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likeCount（INT，非空）：点赞数，默认 0。</w:t>
      </w:r>
    </w:p>
    <w:p w14:paraId="27DA4330" w14:textId="106C65FF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commentCount（INT，非空）：评论数，默认 0。</w:t>
      </w:r>
    </w:p>
    <w:p w14:paraId="7B503E28" w14:textId="67A6504F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userId（BIGINT，非空）：作者 ID，外键关联 User 表 id。</w:t>
      </w:r>
    </w:p>
    <w:p w14:paraId="506D8DCD" w14:textId="5000A0A6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createTime（DATETIME，非空）：创建时间，默认当前时间。</w:t>
      </w:r>
    </w:p>
    <w:p w14:paraId="15E5C253" w14:textId="452A723F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updateTime（DATETIME，非空）：更新时间，默认当前时间。</w:t>
      </w:r>
    </w:p>
    <w:p w14:paraId="2A5C9D41" w14:textId="7946048E" w:rsidR="00AE77AD" w:rsidRPr="00361967" w:rsidRDefault="00AE77AD" w:rsidP="00361967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361967">
        <w:t>deleteFlag（TINYINT，非空）：逻辑删除标记，默认 0。</w:t>
      </w:r>
    </w:p>
    <w:p w14:paraId="3E099BCF" w14:textId="77777777" w:rsidR="00AE77AD" w:rsidRPr="00361967" w:rsidRDefault="00AE77AD" w:rsidP="005408C5">
      <w:pPr>
        <w:pStyle w:val="af6"/>
        <w:spacing w:line="240" w:lineRule="auto"/>
        <w:ind w:firstLineChars="0" w:firstLine="284"/>
        <w:rPr>
          <w:rFonts w:hint="eastAsia"/>
        </w:rPr>
      </w:pPr>
      <w:r w:rsidRPr="00361967">
        <w:rPr>
          <w:b/>
          <w:bCs/>
        </w:rPr>
        <w:t>核心作用：</w:t>
      </w:r>
      <w:r w:rsidRPr="00361967">
        <w:t>存储用户创作的文章内容，是系统核心内容载体。</w:t>
      </w:r>
    </w:p>
    <w:p w14:paraId="11AB1BD5" w14:textId="77777777" w:rsidR="00AE77AD" w:rsidRPr="005408C5" w:rsidRDefault="00AE77AD" w:rsidP="005408C5">
      <w:pPr>
        <w:pStyle w:val="4"/>
        <w:rPr>
          <w:b/>
          <w:bCs w:val="0"/>
        </w:rPr>
      </w:pPr>
      <w:bookmarkStart w:id="42" w:name="heading_31"/>
      <w:r w:rsidRPr="005408C5">
        <w:rPr>
          <w:b/>
          <w:bCs w:val="0"/>
        </w:rPr>
        <w:t xml:space="preserve">3. </w:t>
      </w:r>
      <w:r w:rsidRPr="005408C5">
        <w:rPr>
          <w:b/>
          <w:bCs w:val="0"/>
        </w:rPr>
        <w:t>标签（</w:t>
      </w:r>
      <w:r w:rsidRPr="005408C5">
        <w:rPr>
          <w:b/>
          <w:bCs w:val="0"/>
        </w:rPr>
        <w:t>Tag</w:t>
      </w:r>
      <w:r w:rsidRPr="005408C5">
        <w:rPr>
          <w:b/>
          <w:bCs w:val="0"/>
        </w:rPr>
        <w:t>）</w:t>
      </w:r>
      <w:bookmarkEnd w:id="42"/>
    </w:p>
    <w:p w14:paraId="6C5786BA" w14:textId="77777777" w:rsidR="00AE77AD" w:rsidRPr="005408C5" w:rsidRDefault="00AE77AD" w:rsidP="005408C5">
      <w:pPr>
        <w:pStyle w:val="af6"/>
        <w:spacing w:line="240" w:lineRule="auto"/>
        <w:ind w:firstLineChars="0"/>
        <w:rPr>
          <w:rFonts w:hint="eastAsia"/>
          <w:b/>
          <w:bCs/>
        </w:rPr>
      </w:pPr>
      <w:r w:rsidRPr="005408C5">
        <w:rPr>
          <w:b/>
          <w:bCs/>
        </w:rPr>
        <w:t>核心属性：</w:t>
      </w:r>
    </w:p>
    <w:p w14:paraId="74D8914B" w14:textId="34B130B3" w:rsidR="00AE77AD" w:rsidRPr="005408C5" w:rsidRDefault="00AE77AD" w:rsidP="005408C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5408C5">
        <w:t>id（BIGINT，主键）：标签唯一标识，自增。</w:t>
      </w:r>
    </w:p>
    <w:p w14:paraId="334AD0AD" w14:textId="2A0BED90" w:rsidR="00AE77AD" w:rsidRPr="005408C5" w:rsidRDefault="00AE77AD" w:rsidP="005408C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5408C5">
        <w:t>name（VARCHAR(30)，非空、唯一）：标签名称（如“Java”“前端开发”）。</w:t>
      </w:r>
    </w:p>
    <w:p w14:paraId="58343C03" w14:textId="19AA8B16" w:rsidR="00AE77AD" w:rsidRPr="005408C5" w:rsidRDefault="00AE77AD" w:rsidP="005408C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5408C5">
        <w:t>intro（VARCHAR(200)）：标签简介。</w:t>
      </w:r>
    </w:p>
    <w:p w14:paraId="66EF1DA6" w14:textId="0934A0BF" w:rsidR="00AE77AD" w:rsidRPr="005408C5" w:rsidRDefault="00AE77AD" w:rsidP="005408C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5408C5">
        <w:t>createTime（DATETIME，非空）：创建时间，默认当前时间。</w:t>
      </w:r>
    </w:p>
    <w:p w14:paraId="7E514BFB" w14:textId="4743A7B4" w:rsidR="00AE77AD" w:rsidRPr="005408C5" w:rsidRDefault="00AE77AD" w:rsidP="005408C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 w:rsidRPr="005408C5">
        <w:t>deleteFlag（TINYINT，非空）：逻辑删除标记，默认 0。</w:t>
      </w:r>
    </w:p>
    <w:p w14:paraId="0FDCE4DB" w14:textId="77777777" w:rsidR="00AE77AD" w:rsidRPr="005408C5" w:rsidRDefault="00AE77AD" w:rsidP="005408C5">
      <w:pPr>
        <w:pStyle w:val="af6"/>
        <w:spacing w:line="240" w:lineRule="auto"/>
        <w:ind w:firstLine="422"/>
        <w:rPr>
          <w:rFonts w:hint="eastAsia"/>
        </w:rPr>
      </w:pPr>
      <w:r w:rsidRPr="005408C5">
        <w:rPr>
          <w:b/>
          <w:bCs/>
        </w:rPr>
        <w:t>核心作用：</w:t>
      </w:r>
      <w:r w:rsidRPr="005408C5">
        <w:t>对文章进行分类，便于用户快速筛选同类内容。</w:t>
      </w:r>
    </w:p>
    <w:p w14:paraId="28446506" w14:textId="77777777" w:rsidR="00AE77AD" w:rsidRPr="005408C5" w:rsidRDefault="00AE77AD" w:rsidP="005408C5">
      <w:pPr>
        <w:pStyle w:val="4"/>
        <w:rPr>
          <w:b/>
          <w:bCs w:val="0"/>
        </w:rPr>
      </w:pPr>
      <w:bookmarkStart w:id="43" w:name="heading_32"/>
      <w:r w:rsidRPr="005408C5">
        <w:rPr>
          <w:b/>
          <w:bCs w:val="0"/>
        </w:rPr>
        <w:t xml:space="preserve">4. </w:t>
      </w:r>
      <w:r w:rsidRPr="005408C5">
        <w:rPr>
          <w:b/>
          <w:bCs w:val="0"/>
        </w:rPr>
        <w:t>文章</w:t>
      </w:r>
      <w:r w:rsidRPr="005408C5">
        <w:rPr>
          <w:b/>
          <w:bCs w:val="0"/>
        </w:rPr>
        <w:t>-</w:t>
      </w:r>
      <w:r w:rsidRPr="005408C5">
        <w:rPr>
          <w:b/>
          <w:bCs w:val="0"/>
        </w:rPr>
        <w:t>标签关联（</w:t>
      </w:r>
      <w:r w:rsidRPr="005408C5">
        <w:rPr>
          <w:b/>
          <w:bCs w:val="0"/>
        </w:rPr>
        <w:t>ArticleTag</w:t>
      </w:r>
      <w:r w:rsidRPr="005408C5">
        <w:rPr>
          <w:b/>
          <w:bCs w:val="0"/>
        </w:rPr>
        <w:t>）</w:t>
      </w:r>
      <w:bookmarkEnd w:id="43"/>
    </w:p>
    <w:p w14:paraId="62E46B3F" w14:textId="77777777" w:rsidR="00AE77AD" w:rsidRPr="00B54AA3" w:rsidRDefault="00AE77AD" w:rsidP="005408C5">
      <w:pPr>
        <w:pStyle w:val="af6"/>
        <w:spacing w:line="240" w:lineRule="auto"/>
        <w:ind w:firstLine="422"/>
        <w:rPr>
          <w:rFonts w:hint="eastAsia"/>
          <w:b/>
          <w:bCs/>
        </w:rPr>
      </w:pPr>
      <w:r w:rsidRPr="00B54AA3">
        <w:rPr>
          <w:b/>
          <w:bCs/>
        </w:rPr>
        <w:t>核心属性：</w:t>
      </w:r>
    </w:p>
    <w:p w14:paraId="6FF34872" w14:textId="46AB0979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lastRenderedPageBreak/>
        <w:t>id（BIGINT，主键）：关联记录唯一标识，自增。</w:t>
      </w:r>
    </w:p>
    <w:p w14:paraId="632F2137" w14:textId="521796BA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articleId（BIGINT，非空）：文章 ID，外键关联 Article 表 id。</w:t>
      </w:r>
    </w:p>
    <w:p w14:paraId="221A3916" w14:textId="4E79D7B9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tagId（BIGINT，非空）：标签 ID，外键关联 Tag 表 id。</w:t>
      </w:r>
    </w:p>
    <w:p w14:paraId="630CCF5E" w14:textId="77777777" w:rsidR="00AE77AD" w:rsidRDefault="00AE77AD" w:rsidP="005408C5">
      <w:pPr>
        <w:pStyle w:val="af6"/>
        <w:spacing w:line="240" w:lineRule="auto"/>
        <w:ind w:firstLine="422"/>
        <w:rPr>
          <w:rFonts w:hint="eastAsia"/>
        </w:rPr>
      </w:pPr>
      <w:r w:rsidRPr="00B54AA3">
        <w:rPr>
          <w:b/>
          <w:bCs/>
        </w:rPr>
        <w:t>核心作用：</w:t>
      </w:r>
      <w:r>
        <w:t>实现文章与标签的多对多关联。</w:t>
      </w:r>
    </w:p>
    <w:p w14:paraId="7D7C22D6" w14:textId="77777777" w:rsidR="00AE77AD" w:rsidRPr="005408C5" w:rsidRDefault="00AE77AD" w:rsidP="005408C5">
      <w:pPr>
        <w:pStyle w:val="4"/>
        <w:rPr>
          <w:b/>
          <w:bCs w:val="0"/>
        </w:rPr>
      </w:pPr>
      <w:bookmarkStart w:id="44" w:name="heading_33"/>
      <w:r w:rsidRPr="005408C5">
        <w:rPr>
          <w:b/>
          <w:bCs w:val="0"/>
        </w:rPr>
        <w:t xml:space="preserve">5. </w:t>
      </w:r>
      <w:r w:rsidRPr="005408C5">
        <w:rPr>
          <w:b/>
          <w:bCs w:val="0"/>
        </w:rPr>
        <w:t>帖子（</w:t>
      </w:r>
      <w:r w:rsidRPr="005408C5">
        <w:rPr>
          <w:b/>
          <w:bCs w:val="0"/>
        </w:rPr>
        <w:t>Post</w:t>
      </w:r>
      <w:r w:rsidRPr="005408C5">
        <w:rPr>
          <w:b/>
          <w:bCs w:val="0"/>
        </w:rPr>
        <w:t>）</w:t>
      </w:r>
      <w:bookmarkEnd w:id="44"/>
    </w:p>
    <w:p w14:paraId="1E5155D8" w14:textId="77777777" w:rsidR="00AE77AD" w:rsidRPr="00B54AA3" w:rsidRDefault="00AE77AD" w:rsidP="005408C5">
      <w:pPr>
        <w:pStyle w:val="af6"/>
        <w:spacing w:line="240" w:lineRule="auto"/>
        <w:ind w:firstLine="422"/>
        <w:rPr>
          <w:rFonts w:hint="eastAsia"/>
          <w:b/>
          <w:bCs/>
        </w:rPr>
      </w:pPr>
      <w:r w:rsidRPr="00B54AA3">
        <w:rPr>
          <w:b/>
          <w:bCs/>
        </w:rPr>
        <w:t>核心属性：</w:t>
      </w:r>
    </w:p>
    <w:p w14:paraId="3156FABD" w14:textId="01854B5E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id（BIGINT，主键）：帖子唯一标识，自增。</w:t>
      </w:r>
    </w:p>
    <w:p w14:paraId="70DDF222" w14:textId="2A64C1A9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title（VARCHAR(100)，非空）：帖子标题。</w:t>
      </w:r>
    </w:p>
    <w:p w14:paraId="0D9EFB84" w14:textId="6F5D05DE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content（TEXT，非空）：帖子正文（富文本格式）。</w:t>
      </w:r>
    </w:p>
    <w:p w14:paraId="27239F7E" w14:textId="5CE04129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boardId（BIGINT，非空）：所属板块 ID（如“技术交流”“生活分享”）。</w:t>
      </w:r>
    </w:p>
    <w:p w14:paraId="1CAA6284" w14:textId="664E25BC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boardName（VARCHAR(50)，非空）：所属板块名称，冗余存储便于查询。</w:t>
      </w:r>
    </w:p>
    <w:p w14:paraId="4F922F34" w14:textId="3AD951C9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viewCount（INT，非空）：阅读量，默认 0。</w:t>
      </w:r>
    </w:p>
    <w:p w14:paraId="3629C225" w14:textId="6FB48E9A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likeCount（INT，非空）：点赞数，默认 0。</w:t>
      </w:r>
    </w:p>
    <w:p w14:paraId="7B09E0A0" w14:textId="44739AD4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commentCount（INT，非空）：评论数，默认 0。</w:t>
      </w:r>
    </w:p>
    <w:p w14:paraId="44FB5C80" w14:textId="43C0910E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userId（BIGINT，非空）：发布者 ID，外键关联 User 表 id。</w:t>
      </w:r>
    </w:p>
    <w:p w14:paraId="7A18766F" w14:textId="10C12A5A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status（TINYINT，非空）：帖子状态，取值为 0（待审核）、1（已发布）、2（已删除），默认 0。</w:t>
      </w:r>
    </w:p>
    <w:p w14:paraId="17847BA9" w14:textId="04198872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createTime（DATETIME，非空）：创建时间，默认当前时间。</w:t>
      </w:r>
    </w:p>
    <w:p w14:paraId="5088B545" w14:textId="2E3824E7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updateTime（DATETIME，非空）：更新时间，默认当前时间。</w:t>
      </w:r>
    </w:p>
    <w:p w14:paraId="279EFEB8" w14:textId="07615859" w:rsidR="00AE77AD" w:rsidRDefault="00AE77AD" w:rsidP="00B54AA3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deleteFlag（TINYINT，非空）：逻辑删除标记，默认 0。</w:t>
      </w:r>
    </w:p>
    <w:p w14:paraId="199EACD7" w14:textId="77777777" w:rsidR="00AE77AD" w:rsidRDefault="00AE77AD" w:rsidP="005408C5">
      <w:pPr>
        <w:pStyle w:val="af6"/>
        <w:spacing w:line="240" w:lineRule="auto"/>
        <w:ind w:firstLine="422"/>
        <w:rPr>
          <w:rFonts w:hint="eastAsia"/>
        </w:rPr>
      </w:pPr>
      <w:r w:rsidRPr="00B54AA3">
        <w:rPr>
          <w:b/>
          <w:bCs/>
        </w:rPr>
        <w:t>核心作用：</w:t>
      </w:r>
      <w:r>
        <w:t>社区互动的核心载体，用于用户发布讨论话题。</w:t>
      </w:r>
    </w:p>
    <w:p w14:paraId="77597F55" w14:textId="77777777" w:rsidR="00AE77AD" w:rsidRPr="005408C5" w:rsidRDefault="00AE77AD" w:rsidP="005408C5">
      <w:pPr>
        <w:pStyle w:val="4"/>
        <w:rPr>
          <w:b/>
          <w:bCs w:val="0"/>
        </w:rPr>
      </w:pPr>
      <w:bookmarkStart w:id="45" w:name="heading_34"/>
      <w:r w:rsidRPr="005408C5">
        <w:rPr>
          <w:b/>
          <w:bCs w:val="0"/>
        </w:rPr>
        <w:t xml:space="preserve">6. </w:t>
      </w:r>
      <w:r w:rsidRPr="005408C5">
        <w:rPr>
          <w:b/>
          <w:bCs w:val="0"/>
        </w:rPr>
        <w:t>评论（</w:t>
      </w:r>
      <w:r w:rsidRPr="005408C5">
        <w:rPr>
          <w:b/>
          <w:bCs w:val="0"/>
        </w:rPr>
        <w:t>Comment</w:t>
      </w:r>
      <w:r w:rsidRPr="005408C5">
        <w:rPr>
          <w:b/>
          <w:bCs w:val="0"/>
        </w:rPr>
        <w:t>）</w:t>
      </w:r>
      <w:bookmarkEnd w:id="45"/>
    </w:p>
    <w:p w14:paraId="3F76C7CE" w14:textId="77777777" w:rsidR="00AE77AD" w:rsidRPr="004C5B55" w:rsidRDefault="00AE77AD" w:rsidP="005408C5">
      <w:pPr>
        <w:pStyle w:val="af6"/>
        <w:spacing w:line="240" w:lineRule="auto"/>
        <w:ind w:firstLine="422"/>
        <w:rPr>
          <w:rFonts w:hint="eastAsia"/>
          <w:b/>
          <w:bCs/>
        </w:rPr>
      </w:pPr>
      <w:r w:rsidRPr="004C5B55">
        <w:rPr>
          <w:b/>
          <w:bCs/>
        </w:rPr>
        <w:t>核心属性：</w:t>
      </w:r>
    </w:p>
    <w:p w14:paraId="4ADC0147" w14:textId="48B2184B" w:rsidR="00AE77AD" w:rsidRDefault="00AE77AD" w:rsidP="004C5B5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id（BIGINT，主键）：评论唯一标识，自增。</w:t>
      </w:r>
    </w:p>
    <w:p w14:paraId="7529D9A8" w14:textId="0956CAC1" w:rsidR="00AE77AD" w:rsidRDefault="00AE77AD" w:rsidP="004C5B5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content（TEXT，非空）：评论内容。</w:t>
      </w:r>
    </w:p>
    <w:p w14:paraId="618FEC34" w14:textId="5E1BFD31" w:rsidR="00AE77AD" w:rsidRDefault="00AE77AD" w:rsidP="004C5B5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targetType（TINYINT，非空）：评论目标类型，取值为 1（文章）、2（帖子）。</w:t>
      </w:r>
    </w:p>
    <w:p w14:paraId="69656F90" w14:textId="61A1C8A7" w:rsidR="00AE77AD" w:rsidRDefault="00AE77AD" w:rsidP="004C5B5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targetId（BIGINT，非空）：评论目标 ID（文章 ID 或帖子 ID）。</w:t>
      </w:r>
    </w:p>
    <w:p w14:paraId="7375DDFF" w14:textId="1E831E00" w:rsidR="00AE77AD" w:rsidRDefault="00AE77AD" w:rsidP="004C5B5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userId（BIGINT，非空）：评论者 ID，外键关联 User 表 id。</w:t>
      </w:r>
    </w:p>
    <w:p w14:paraId="0BD2750E" w14:textId="5CCE0EC2" w:rsidR="00AE77AD" w:rsidRDefault="00AE77AD" w:rsidP="004C5B5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parentId（BIGINT）：父评论 ID，用于实现评论回复功能，默认 null（顶级评论）。</w:t>
      </w:r>
    </w:p>
    <w:p w14:paraId="23E13F7A" w14:textId="5526C14F" w:rsidR="00AE77AD" w:rsidRDefault="00AE77AD" w:rsidP="004C5B5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createTime（DATETIME，非空）：创建时间，默认当前时间。</w:t>
      </w:r>
    </w:p>
    <w:p w14:paraId="134CF74D" w14:textId="3D12F4D3" w:rsidR="00AE77AD" w:rsidRDefault="00AE77AD" w:rsidP="004C5B55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deleteFlag（TINYINT，非空）：逻辑删除标记，默认 0。</w:t>
      </w:r>
    </w:p>
    <w:p w14:paraId="0AB7FF7F" w14:textId="77777777" w:rsidR="00AE77AD" w:rsidRDefault="00AE77AD" w:rsidP="005408C5">
      <w:pPr>
        <w:pStyle w:val="af6"/>
        <w:spacing w:line="240" w:lineRule="auto"/>
        <w:ind w:firstLine="422"/>
        <w:rPr>
          <w:rFonts w:hint="eastAsia"/>
        </w:rPr>
      </w:pPr>
      <w:r w:rsidRPr="004C5B55">
        <w:rPr>
          <w:b/>
          <w:bCs/>
        </w:rPr>
        <w:lastRenderedPageBreak/>
        <w:t>核心作用：</w:t>
      </w:r>
      <w:r>
        <w:t>记录用户对文章或帖子的评论与回复，支撑互动功能。</w:t>
      </w:r>
    </w:p>
    <w:p w14:paraId="4FD1594B" w14:textId="77777777" w:rsidR="00AE77AD" w:rsidRPr="005408C5" w:rsidRDefault="00AE77AD" w:rsidP="005408C5">
      <w:pPr>
        <w:pStyle w:val="4"/>
        <w:rPr>
          <w:b/>
          <w:bCs w:val="0"/>
        </w:rPr>
      </w:pPr>
      <w:bookmarkStart w:id="46" w:name="heading_35"/>
      <w:r w:rsidRPr="005408C5">
        <w:rPr>
          <w:b/>
          <w:bCs w:val="0"/>
        </w:rPr>
        <w:t xml:space="preserve">7. </w:t>
      </w:r>
      <w:r w:rsidRPr="005408C5">
        <w:rPr>
          <w:b/>
          <w:bCs w:val="0"/>
        </w:rPr>
        <w:t>点赞（</w:t>
      </w:r>
      <w:r w:rsidRPr="005408C5">
        <w:rPr>
          <w:b/>
          <w:bCs w:val="0"/>
        </w:rPr>
        <w:t>Like</w:t>
      </w:r>
      <w:r w:rsidRPr="005408C5">
        <w:rPr>
          <w:b/>
          <w:bCs w:val="0"/>
        </w:rPr>
        <w:t>）</w:t>
      </w:r>
      <w:bookmarkEnd w:id="46"/>
    </w:p>
    <w:p w14:paraId="2D5B67E4" w14:textId="77777777" w:rsidR="00AE77AD" w:rsidRPr="00A360AE" w:rsidRDefault="00AE77AD" w:rsidP="005408C5">
      <w:pPr>
        <w:pStyle w:val="af6"/>
        <w:spacing w:line="240" w:lineRule="auto"/>
        <w:ind w:firstLine="422"/>
        <w:rPr>
          <w:rFonts w:hint="eastAsia"/>
          <w:b/>
          <w:bCs/>
        </w:rPr>
      </w:pPr>
      <w:r w:rsidRPr="00A360AE">
        <w:rPr>
          <w:b/>
          <w:bCs/>
        </w:rPr>
        <w:t>核心属性：</w:t>
      </w:r>
    </w:p>
    <w:p w14:paraId="26AD60E8" w14:textId="36ED060C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id（BIGINT，主键）：点赞记录唯一标识，自增。</w:t>
      </w:r>
    </w:p>
    <w:p w14:paraId="646B7E45" w14:textId="25A04B87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targetType（TINYINT，非空）：点赞目标类型，取值为 1（文章）、2（帖子）、3（评论）。</w:t>
      </w:r>
    </w:p>
    <w:p w14:paraId="0AD7FCAE" w14:textId="36C0BC7E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targetId（BIGINT，非空）：点赞目标 ID。</w:t>
      </w:r>
    </w:p>
    <w:p w14:paraId="1B0549FF" w14:textId="30D7CF75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userId（BIGINT，非空）：点赞者 ID，外键关联 User 表 id。</w:t>
      </w:r>
    </w:p>
    <w:p w14:paraId="34F48A9D" w14:textId="56A99458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createTime（DATETIME，非空）：点赞时间，默认当前时间。</w:t>
      </w:r>
    </w:p>
    <w:p w14:paraId="24766DBF" w14:textId="77777777" w:rsidR="00AE77AD" w:rsidRDefault="00AE77AD" w:rsidP="005408C5">
      <w:pPr>
        <w:pStyle w:val="af6"/>
        <w:spacing w:line="240" w:lineRule="auto"/>
        <w:ind w:firstLine="422"/>
        <w:rPr>
          <w:rFonts w:hint="eastAsia"/>
        </w:rPr>
      </w:pPr>
      <w:r w:rsidRPr="00A360AE">
        <w:rPr>
          <w:b/>
          <w:bCs/>
        </w:rPr>
        <w:t>核心作用：</w:t>
      </w:r>
      <w:r>
        <w:t>记录用户的点赞行为，避免重复点赞。</w:t>
      </w:r>
    </w:p>
    <w:p w14:paraId="6E5D0184" w14:textId="77777777" w:rsidR="00AE77AD" w:rsidRPr="005408C5" w:rsidRDefault="00AE77AD" w:rsidP="005408C5">
      <w:pPr>
        <w:pStyle w:val="4"/>
        <w:rPr>
          <w:b/>
          <w:bCs w:val="0"/>
        </w:rPr>
      </w:pPr>
      <w:bookmarkStart w:id="47" w:name="heading_36"/>
      <w:r w:rsidRPr="005408C5">
        <w:rPr>
          <w:b/>
          <w:bCs w:val="0"/>
        </w:rPr>
        <w:t xml:space="preserve">8. </w:t>
      </w:r>
      <w:r w:rsidRPr="005408C5">
        <w:rPr>
          <w:b/>
          <w:bCs w:val="0"/>
        </w:rPr>
        <w:t>收藏（</w:t>
      </w:r>
      <w:r w:rsidRPr="005408C5">
        <w:rPr>
          <w:b/>
          <w:bCs w:val="0"/>
        </w:rPr>
        <w:t>Collect</w:t>
      </w:r>
      <w:r w:rsidRPr="005408C5">
        <w:rPr>
          <w:b/>
          <w:bCs w:val="0"/>
        </w:rPr>
        <w:t>）</w:t>
      </w:r>
      <w:bookmarkEnd w:id="47"/>
    </w:p>
    <w:p w14:paraId="01100996" w14:textId="77777777" w:rsidR="00AE77AD" w:rsidRPr="00A360AE" w:rsidRDefault="00AE77AD" w:rsidP="005408C5">
      <w:pPr>
        <w:pStyle w:val="af6"/>
        <w:spacing w:line="240" w:lineRule="auto"/>
        <w:ind w:firstLine="422"/>
        <w:rPr>
          <w:rFonts w:hint="eastAsia"/>
          <w:b/>
          <w:bCs/>
        </w:rPr>
      </w:pPr>
      <w:r w:rsidRPr="00A360AE">
        <w:rPr>
          <w:b/>
          <w:bCs/>
        </w:rPr>
        <w:t>核心属性：</w:t>
      </w:r>
    </w:p>
    <w:p w14:paraId="5F4C70DE" w14:textId="70D5AC4E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id（BIGINT，主键）：收藏记录唯一标识，自增。</w:t>
      </w:r>
    </w:p>
    <w:p w14:paraId="1292E964" w14:textId="158B1EBD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targetType（TINYINT，非空）：收藏目标类型，取值为 1（文章）、2（帖子）。</w:t>
      </w:r>
    </w:p>
    <w:p w14:paraId="2910601F" w14:textId="30F5E3DC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targetId（BIGINT，非空）：收藏目标 ID。</w:t>
      </w:r>
    </w:p>
    <w:p w14:paraId="744440FA" w14:textId="14B0F5DC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userId（BIGINT，非空）：收藏者 ID，外键关联 User 表 id。</w:t>
      </w:r>
    </w:p>
    <w:p w14:paraId="797DAE1A" w14:textId="0950E8F6" w:rsidR="00AE77AD" w:rsidRDefault="00AE77AD" w:rsidP="00A360AE">
      <w:pPr>
        <w:pStyle w:val="af6"/>
        <w:numPr>
          <w:ilvl w:val="0"/>
          <w:numId w:val="22"/>
        </w:numPr>
        <w:spacing w:line="240" w:lineRule="auto"/>
        <w:ind w:firstLineChars="0"/>
        <w:rPr>
          <w:rFonts w:hint="eastAsia"/>
        </w:rPr>
      </w:pPr>
      <w:r>
        <w:t>createTime（DATETIME，非空）：收藏时间，默认当前时间。</w:t>
      </w:r>
    </w:p>
    <w:p w14:paraId="658D223D" w14:textId="77777777" w:rsidR="00AE77AD" w:rsidRDefault="00AE77AD" w:rsidP="005408C5">
      <w:pPr>
        <w:pStyle w:val="af6"/>
        <w:spacing w:line="240" w:lineRule="auto"/>
        <w:ind w:firstLine="422"/>
        <w:rPr>
          <w:rFonts w:hint="eastAsia"/>
        </w:rPr>
      </w:pPr>
      <w:r w:rsidRPr="00A360AE">
        <w:rPr>
          <w:b/>
          <w:bCs/>
        </w:rPr>
        <w:t>核心作用：</w:t>
      </w:r>
      <w:r>
        <w:t>记录用户的收藏行为，便于用户后续查看。</w:t>
      </w:r>
    </w:p>
    <w:p w14:paraId="7A449E42" w14:textId="3C1699B0" w:rsidR="00882612" w:rsidRPr="0049064E" w:rsidRDefault="0012472C" w:rsidP="0049064E">
      <w:pPr>
        <w:pStyle w:val="3"/>
        <w:rPr>
          <w:rFonts w:ascii="宋体" w:eastAsia="宋体" w:hAnsi="宋体" w:hint="eastAsia"/>
          <w:iCs/>
        </w:rPr>
      </w:pPr>
      <w:bookmarkStart w:id="48" w:name="_Toc218619870"/>
      <w:r>
        <w:rPr>
          <w:rFonts w:hint="eastAsia"/>
          <w:sz w:val="24"/>
          <w:szCs w:val="24"/>
        </w:rPr>
        <w:t>3</w:t>
      </w:r>
      <w:r w:rsidR="0049064E" w:rsidRPr="00882612">
        <w:rPr>
          <w:rFonts w:hint="eastAsia"/>
          <w:sz w:val="24"/>
          <w:szCs w:val="24"/>
        </w:rPr>
        <w:t>.</w:t>
      </w:r>
      <w:r w:rsidR="0049064E">
        <w:rPr>
          <w:rFonts w:hint="eastAsia"/>
          <w:sz w:val="24"/>
          <w:szCs w:val="24"/>
        </w:rPr>
        <w:t>2</w:t>
      </w:r>
      <w:r w:rsidR="0049064E" w:rsidRPr="00882612">
        <w:rPr>
          <w:sz w:val="24"/>
          <w:szCs w:val="24"/>
        </w:rPr>
        <w:t>.2</w:t>
      </w:r>
      <w:r w:rsidR="0049064E" w:rsidRPr="00882612">
        <w:rPr>
          <w:sz w:val="24"/>
          <w:szCs w:val="24"/>
        </w:rPr>
        <w:tab/>
      </w:r>
      <w:r w:rsidR="0049064E" w:rsidRPr="0049064E">
        <w:rPr>
          <w:rFonts w:hint="eastAsia"/>
          <w:sz w:val="24"/>
          <w:szCs w:val="24"/>
        </w:rPr>
        <w:t>实体关联规则</w:t>
      </w:r>
      <w:bookmarkEnd w:id="48"/>
    </w:p>
    <w:p w14:paraId="09FB757F" w14:textId="1626905F" w:rsidR="00E53A7B" w:rsidRPr="00E53A7B" w:rsidRDefault="00E53A7B" w:rsidP="00E53A7B">
      <w:pPr>
        <w:pStyle w:val="4"/>
        <w:rPr>
          <w:b/>
          <w:bCs w:val="0"/>
        </w:rPr>
      </w:pPr>
      <w:bookmarkStart w:id="49" w:name="heading_38"/>
      <w:r w:rsidRPr="00E53A7B">
        <w:rPr>
          <w:b/>
          <w:bCs w:val="0"/>
        </w:rPr>
        <w:t xml:space="preserve">1. </w:t>
      </w:r>
      <w:r w:rsidRPr="00E53A7B">
        <w:rPr>
          <w:b/>
          <w:bCs w:val="0"/>
        </w:rPr>
        <w:t>一对多关联</w:t>
      </w:r>
      <w:bookmarkEnd w:id="49"/>
    </w:p>
    <w:p w14:paraId="37B2C5DC" w14:textId="5FB3061F" w:rsidR="00E53A7B" w:rsidRDefault="00E53A7B" w:rsidP="00E53A7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用户（User）与文章（Article）：一个用户可发布多篇文章，一篇文章仅属于一个用户，通过 Article 表的 userId 字段关联。</w:t>
      </w:r>
    </w:p>
    <w:p w14:paraId="2E828148" w14:textId="77777777" w:rsidR="00E53A7B" w:rsidRDefault="00E53A7B" w:rsidP="00E53A7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用户（User）与帖子（Post）：一个用户可发布多篇帖子，一篇帖子仅属于一个用户，通过 Post 表的 userId 字段关联。</w:t>
      </w:r>
    </w:p>
    <w:p w14:paraId="758973B6" w14:textId="2A08CBE3" w:rsidR="00E53A7B" w:rsidRDefault="00E53A7B" w:rsidP="00E53A7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用户（User）与评论（Comment）：一个用户可发表多条评论，一条评论仅属于一个用户，通过 Comment 表的 userId 字段关联。</w:t>
      </w:r>
    </w:p>
    <w:p w14:paraId="50D90BD4" w14:textId="77777777" w:rsidR="00E53A7B" w:rsidRDefault="00E53A7B" w:rsidP="00E53A7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文章（Article）与评论（Comment）：一篇文章可包含多条评论，一条评论仅对应一篇文章（或帖子），通过 Comment 表的 targetType（1）和 targetId（文章 ID）关联。</w:t>
      </w:r>
    </w:p>
    <w:p w14:paraId="04132767" w14:textId="42584EEF" w:rsidR="00E53A7B" w:rsidRDefault="00E53A7B" w:rsidP="00E53A7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帖子（Post）与评论（Comment）：一篇帖子可包含多条评论，一条评论仅对应一篇帖子（或文章），通过 Comment 表的 targetType（2）和 targetId（帖子 ID）关联。</w:t>
      </w:r>
    </w:p>
    <w:p w14:paraId="6DDB5336" w14:textId="77777777" w:rsidR="00E53A7B" w:rsidRPr="00D11119" w:rsidRDefault="00E53A7B" w:rsidP="00D11119">
      <w:pPr>
        <w:pStyle w:val="4"/>
        <w:rPr>
          <w:b/>
          <w:bCs w:val="0"/>
        </w:rPr>
      </w:pPr>
      <w:bookmarkStart w:id="50" w:name="heading_39"/>
      <w:r w:rsidRPr="00D11119">
        <w:rPr>
          <w:b/>
          <w:bCs w:val="0"/>
        </w:rPr>
        <w:lastRenderedPageBreak/>
        <w:t xml:space="preserve">2. </w:t>
      </w:r>
      <w:r w:rsidRPr="00D11119">
        <w:rPr>
          <w:b/>
          <w:bCs w:val="0"/>
        </w:rPr>
        <w:t>多对多关联</w:t>
      </w:r>
      <w:bookmarkEnd w:id="50"/>
    </w:p>
    <w:p w14:paraId="121432AF" w14:textId="77777777" w:rsidR="00E53A7B" w:rsidRDefault="00E53A7B" w:rsidP="00D11119">
      <w:pPr>
        <w:pStyle w:val="af6"/>
        <w:rPr>
          <w:rFonts w:hint="eastAsia"/>
        </w:rPr>
      </w:pPr>
      <w:r>
        <w:t>文章（Article）与标签（Tag）：一篇文章可关联多个标签，一个标签可关联多篇文章，通过中间表 ArticleTag 实现关联（articleId + tagId 唯一约束，避免重复关联）。</w:t>
      </w:r>
    </w:p>
    <w:p w14:paraId="50A19EE1" w14:textId="13819D1F" w:rsidR="00D11119" w:rsidRPr="00D11119" w:rsidRDefault="00E53A7B" w:rsidP="00D11119">
      <w:pPr>
        <w:pStyle w:val="4"/>
        <w:rPr>
          <w:b/>
          <w:bCs w:val="0"/>
        </w:rPr>
      </w:pPr>
      <w:bookmarkStart w:id="51" w:name="heading_40"/>
      <w:r w:rsidRPr="00D11119">
        <w:rPr>
          <w:b/>
          <w:bCs w:val="0"/>
        </w:rPr>
        <w:t xml:space="preserve">3. </w:t>
      </w:r>
      <w:r w:rsidRPr="00D11119">
        <w:rPr>
          <w:b/>
          <w:bCs w:val="0"/>
        </w:rPr>
        <w:t>一对一关联（逻辑关联）</w:t>
      </w:r>
      <w:bookmarkEnd w:id="51"/>
    </w:p>
    <w:p w14:paraId="19964B0C" w14:textId="77777777" w:rsidR="00D11119" w:rsidRDefault="00E53A7B" w:rsidP="00D11119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点赞（Like）：用户与目标（文章/帖子/评论）的点赞关系为一对一，通过 userId + targetType + targetId 唯一约束，确保一个用户对同一目标仅能点赞一次。</w:t>
      </w:r>
    </w:p>
    <w:p w14:paraId="78B82EBE" w14:textId="0A0FC21B" w:rsidR="00E53A7B" w:rsidRDefault="00E53A7B" w:rsidP="00D11119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收藏（Collect）：用户与目标（文章/帖子）的收藏关系为一对一，通过 userId + targetType + targetId 唯一约束，确保一个用户对同一目标仅能收藏一次。</w:t>
      </w:r>
    </w:p>
    <w:p w14:paraId="65B3EC34" w14:textId="5B9F3E1E" w:rsidR="00D11119" w:rsidRPr="00D11119" w:rsidRDefault="00E53A7B" w:rsidP="00D11119">
      <w:pPr>
        <w:pStyle w:val="4"/>
        <w:rPr>
          <w:b/>
          <w:bCs w:val="0"/>
        </w:rPr>
      </w:pPr>
      <w:bookmarkStart w:id="52" w:name="heading_41"/>
      <w:r w:rsidRPr="00D11119">
        <w:rPr>
          <w:b/>
          <w:bCs w:val="0"/>
        </w:rPr>
        <w:t xml:space="preserve">4. </w:t>
      </w:r>
      <w:r w:rsidRPr="00D11119">
        <w:rPr>
          <w:b/>
          <w:bCs w:val="0"/>
        </w:rPr>
        <w:t>外键约束</w:t>
      </w:r>
      <w:bookmarkEnd w:id="52"/>
    </w:p>
    <w:p w14:paraId="32E2D618" w14:textId="31F72314" w:rsidR="00E53A7B" w:rsidRDefault="00E53A7B" w:rsidP="00D11119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所有关联字段（如 userId、articleId、tagId 等）均设置外键约束，引用对应主表的主键。</w:t>
      </w:r>
    </w:p>
    <w:p w14:paraId="35B95C74" w14:textId="1946550E" w:rsidR="00882612" w:rsidRPr="00122FE0" w:rsidRDefault="00E53A7B" w:rsidP="00122FE0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删除主表数据时，采用“限制删除”策略（ON DELETE RESTRICT），即主表数据存在关联子表数据时，不允许直接删除，需先删除子表关联数据，避免数据引用异常。</w:t>
      </w:r>
    </w:p>
    <w:p w14:paraId="3366FC4D" w14:textId="13A48AE1" w:rsidR="000A590B" w:rsidRDefault="0012472C" w:rsidP="000A590B">
      <w:pPr>
        <w:pStyle w:val="2"/>
        <w:spacing w:before="163"/>
      </w:pPr>
      <w:bookmarkStart w:id="53" w:name="_Toc218619871"/>
      <w:r>
        <w:rPr>
          <w:rFonts w:hint="eastAsia"/>
        </w:rPr>
        <w:t>3</w:t>
      </w:r>
      <w:r w:rsidR="000A590B">
        <w:rPr>
          <w:rFonts w:hint="eastAsia"/>
        </w:rPr>
        <w:t>.</w:t>
      </w:r>
      <w:r w:rsidR="000A590B">
        <w:t>3</w:t>
      </w:r>
      <w:r w:rsidR="000A590B">
        <w:tab/>
      </w:r>
      <w:r w:rsidR="00725C4F" w:rsidRPr="00725C4F">
        <w:rPr>
          <w:rFonts w:hint="eastAsia"/>
        </w:rPr>
        <w:t>数据安全策略</w:t>
      </w:r>
      <w:bookmarkEnd w:id="53"/>
    </w:p>
    <w:p w14:paraId="0C2D3F8E" w14:textId="48C6955C" w:rsidR="00937F98" w:rsidRPr="00937F98" w:rsidRDefault="00937F98" w:rsidP="00937F98">
      <w:pPr>
        <w:pStyle w:val="4"/>
        <w:rPr>
          <w:b/>
          <w:bCs w:val="0"/>
        </w:rPr>
      </w:pPr>
      <w:bookmarkStart w:id="54" w:name="heading_43"/>
      <w:r w:rsidRPr="00937F98">
        <w:rPr>
          <w:b/>
          <w:bCs w:val="0"/>
        </w:rPr>
        <w:t xml:space="preserve">1. </w:t>
      </w:r>
      <w:r w:rsidRPr="00937F98">
        <w:rPr>
          <w:b/>
          <w:bCs w:val="0"/>
        </w:rPr>
        <w:t>逻辑删除</w:t>
      </w:r>
      <w:bookmarkEnd w:id="54"/>
    </w:p>
    <w:p w14:paraId="4023ED12" w14:textId="77777777" w:rsidR="00937F98" w:rsidRDefault="00937F98" w:rsidP="00937F98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所有核心实体表均设置 deleteFlag 字段（逻辑删除标记），删除操作时仅更新该字段为 1（已删除），不物理删除数据，支持数据恢复，同时保留历史数据便于审计。</w:t>
      </w:r>
    </w:p>
    <w:p w14:paraId="4AB1AF23" w14:textId="1030EDEA" w:rsidR="00937F98" w:rsidRDefault="00937F98" w:rsidP="00937F98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业务查询时，默认添加 deleteFlag = 0 的条件，过滤已删除数据，不影响正常业务逻辑。</w:t>
      </w:r>
    </w:p>
    <w:p w14:paraId="11EBC7F0" w14:textId="593CE11E" w:rsidR="008665CA" w:rsidRPr="008665CA" w:rsidRDefault="00937F98" w:rsidP="008665CA">
      <w:pPr>
        <w:pStyle w:val="4"/>
        <w:rPr>
          <w:b/>
          <w:bCs w:val="0"/>
        </w:rPr>
      </w:pPr>
      <w:bookmarkStart w:id="55" w:name="heading_44"/>
      <w:r w:rsidRPr="004B14F2">
        <w:rPr>
          <w:b/>
          <w:bCs w:val="0"/>
        </w:rPr>
        <w:t xml:space="preserve">2. </w:t>
      </w:r>
      <w:r w:rsidRPr="004B14F2">
        <w:rPr>
          <w:b/>
          <w:bCs w:val="0"/>
        </w:rPr>
        <w:t>敏感数据保护</w:t>
      </w:r>
      <w:bookmarkEnd w:id="55"/>
    </w:p>
    <w:p w14:paraId="0025B910" w14:textId="77777777" w:rsidR="008665CA" w:rsidRDefault="00937F98" w:rsidP="008665CA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用户密码：采用 BCrypt 加密算法存储，加密后的密码不可逆，登录时通过 BCrypt 工具类校验输入密码与存储密码的一致性，避免密码泄露风险。</w:t>
      </w:r>
    </w:p>
    <w:p w14:paraId="4BB0F97C" w14:textId="008DE122" w:rsidR="00937F98" w:rsidRDefault="00937F98" w:rsidP="008665CA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个人隐私信息：用户手机号、邮箱等敏感信息，在前端展示时进行脱敏处理，仅管理员可查看完整信息。</w:t>
      </w:r>
    </w:p>
    <w:p w14:paraId="67355204" w14:textId="0F36E897" w:rsidR="004D2B24" w:rsidRPr="004D2B24" w:rsidRDefault="00937F98" w:rsidP="004D2B24">
      <w:pPr>
        <w:pStyle w:val="4"/>
        <w:rPr>
          <w:b/>
          <w:bCs w:val="0"/>
        </w:rPr>
      </w:pPr>
      <w:bookmarkStart w:id="56" w:name="heading_45"/>
      <w:r w:rsidRPr="004B14F2">
        <w:rPr>
          <w:b/>
          <w:bCs w:val="0"/>
        </w:rPr>
        <w:t xml:space="preserve">3. </w:t>
      </w:r>
      <w:r w:rsidRPr="004B14F2">
        <w:rPr>
          <w:b/>
          <w:bCs w:val="0"/>
        </w:rPr>
        <w:t>数据备份策略</w:t>
      </w:r>
      <w:bookmarkEnd w:id="56"/>
    </w:p>
    <w:p w14:paraId="7FAC890E" w14:textId="77777777" w:rsidR="004D2B24" w:rsidRDefault="00937F98" w:rsidP="004D2B24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MySQL 数据库配置每日全量备份，备份文件存储在独立服务器，保留 30 天备份记录，防止数据丢失。</w:t>
      </w:r>
    </w:p>
    <w:p w14:paraId="042570FB" w14:textId="4B0E53AA" w:rsidR="00937F98" w:rsidRDefault="00937F98" w:rsidP="004D2B24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备份脚本自动化执行，通过定时任务（如 Linux Crontab）每日凌晨 2 点执行备份操作，并记录备份日志。</w:t>
      </w:r>
    </w:p>
    <w:p w14:paraId="0F84528A" w14:textId="0CF5DA13" w:rsidR="001F7408" w:rsidRPr="001F7408" w:rsidRDefault="00937F98" w:rsidP="001F7408">
      <w:pPr>
        <w:pStyle w:val="4"/>
        <w:rPr>
          <w:b/>
          <w:bCs w:val="0"/>
        </w:rPr>
      </w:pPr>
      <w:bookmarkStart w:id="57" w:name="heading_46"/>
      <w:r w:rsidRPr="004B14F2">
        <w:rPr>
          <w:b/>
          <w:bCs w:val="0"/>
        </w:rPr>
        <w:lastRenderedPageBreak/>
        <w:t xml:space="preserve">4. </w:t>
      </w:r>
      <w:r w:rsidRPr="004B14F2">
        <w:rPr>
          <w:b/>
          <w:bCs w:val="0"/>
        </w:rPr>
        <w:t>防注入与过滤</w:t>
      </w:r>
      <w:bookmarkEnd w:id="57"/>
    </w:p>
    <w:p w14:paraId="6AA9D652" w14:textId="3F9C2727" w:rsidR="00937F98" w:rsidRDefault="00937F98" w:rsidP="001F7408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SQL 注入防护：依赖 Spring Data JPA 的参数绑定机制，所有数据库操作使用预编译语句，避免 SQL 拼接，从根源杜绝 SQL 注入攻击。</w:t>
      </w:r>
    </w:p>
    <w:p w14:paraId="108FFE1B" w14:textId="7DFDB738" w:rsidR="00937F98" w:rsidRDefault="00937F98" w:rsidP="001F7408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>
        <w:t>XSS 防护：对用户输入的富文本内容（如帖子正文、评论）进行 XSS 过滤，使用 Hutool 的 XssUtil 工具类转义 &lt;、&gt;、'、" 等特殊字符，防止恶意脚本注入。</w:t>
      </w:r>
    </w:p>
    <w:p w14:paraId="78853D09" w14:textId="51DA9195" w:rsidR="000A590B" w:rsidRDefault="00725C4F" w:rsidP="00D97EC8">
      <w:pPr>
        <w:pStyle w:val="1"/>
        <w:pageBreakBefore/>
        <w:spacing w:before="652" w:after="489"/>
      </w:pPr>
      <w:bookmarkStart w:id="58" w:name="_Toc218619872"/>
      <w:r>
        <w:rPr>
          <w:rFonts w:hint="eastAsia"/>
        </w:rPr>
        <w:lastRenderedPageBreak/>
        <w:t>功能模块设计</w:t>
      </w:r>
      <w:bookmarkEnd w:id="58"/>
    </w:p>
    <w:p w14:paraId="5BE3F0DC" w14:textId="77777777" w:rsidR="00496A4B" w:rsidRDefault="00496A4B" w:rsidP="00FC3A81">
      <w:pPr>
        <w:pStyle w:val="2"/>
        <w:spacing w:before="163"/>
      </w:pPr>
      <w:bookmarkStart w:id="59" w:name="heading_48"/>
      <w:bookmarkStart w:id="60" w:name="_Toc218619873"/>
      <w:r>
        <w:t xml:space="preserve">4.1 </w:t>
      </w:r>
      <w:r>
        <w:t>用户管理模块</w:t>
      </w:r>
      <w:bookmarkEnd w:id="59"/>
      <w:bookmarkEnd w:id="60"/>
    </w:p>
    <w:p w14:paraId="5355762B" w14:textId="4ACF55CE" w:rsidR="00496A4B" w:rsidRPr="00496A4B" w:rsidRDefault="00496A4B" w:rsidP="00341D9B">
      <w:pPr>
        <w:pStyle w:val="af6"/>
        <w:rPr>
          <w:rFonts w:hint="eastAsia"/>
        </w:rPr>
      </w:pPr>
      <w:r>
        <w:t>用户管理模块是系统安全与权限管控的核心，基于 RBAC 权限模型，实现用户全生命周期管理与数据访问安全隔离，具体功能如下：</w:t>
      </w:r>
    </w:p>
    <w:p w14:paraId="6B4BFBFD" w14:textId="79837BFD" w:rsidR="00FC3A81" w:rsidRDefault="00496A4B" w:rsidP="00FC3A81">
      <w:pPr>
        <w:pStyle w:val="3"/>
      </w:pPr>
      <w:bookmarkStart w:id="61" w:name="heading_49"/>
      <w:bookmarkStart w:id="62" w:name="_Toc218619874"/>
      <w:r>
        <w:t xml:space="preserve">4.1.1 </w:t>
      </w:r>
      <w:r>
        <w:t>用户注册</w:t>
      </w:r>
      <w:bookmarkEnd w:id="61"/>
      <w:bookmarkEnd w:id="62"/>
    </w:p>
    <w:p w14:paraId="55779924" w14:textId="5EA5CC67" w:rsidR="00496A4B" w:rsidRDefault="00496A4B" w:rsidP="00FC3A8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FC3A81">
        <w:rPr>
          <w:b/>
          <w:bCs/>
        </w:rPr>
        <w:t>功能描述：</w:t>
      </w:r>
      <w:r>
        <w:t>支持新用户通过用户名、密码、</w:t>
      </w:r>
      <w:r w:rsidR="00FC3A81">
        <w:rPr>
          <w:rFonts w:hint="eastAsia"/>
        </w:rPr>
        <w:t>昵称</w:t>
      </w:r>
      <w:r>
        <w:t>完成注册，注册流程包含参数校验、账号唯一性校验、密码加密存储。</w:t>
      </w:r>
    </w:p>
    <w:p w14:paraId="683ADBA2" w14:textId="314A7534" w:rsidR="00496A4B" w:rsidRPr="00FC3A81" w:rsidRDefault="00496A4B" w:rsidP="00FC3A81">
      <w:pPr>
        <w:pStyle w:val="af6"/>
        <w:numPr>
          <w:ilvl w:val="0"/>
          <w:numId w:val="22"/>
        </w:numPr>
        <w:ind w:firstLineChars="0"/>
        <w:rPr>
          <w:rFonts w:hint="eastAsia"/>
          <w:b/>
          <w:bCs/>
        </w:rPr>
      </w:pPr>
      <w:r w:rsidRPr="00FC3A81">
        <w:rPr>
          <w:b/>
          <w:bCs/>
        </w:rPr>
        <w:t>核心流程：</w:t>
      </w:r>
    </w:p>
    <w:p w14:paraId="3508C2B9" w14:textId="096B1886" w:rsidR="00496A4B" w:rsidRDefault="00496A4B" w:rsidP="00FC3A81">
      <w:pPr>
        <w:pStyle w:val="af6"/>
        <w:numPr>
          <w:ilvl w:val="0"/>
          <w:numId w:val="279"/>
        </w:numPr>
        <w:ind w:firstLineChars="0"/>
        <w:rPr>
          <w:rFonts w:hint="eastAsia"/>
        </w:rPr>
      </w:pPr>
      <w:r>
        <w:t>用户填写注册表单（用户名、密码、</w:t>
      </w:r>
      <w:r w:rsidR="00FC3A81">
        <w:rPr>
          <w:rFonts w:hint="eastAsia"/>
        </w:rPr>
        <w:t>昵称</w:t>
      </w:r>
      <w:r>
        <w:t>）。</w:t>
      </w:r>
    </w:p>
    <w:p w14:paraId="2C230A20" w14:textId="4D0DCDA9" w:rsidR="00496A4B" w:rsidRDefault="00496A4B" w:rsidP="00FC3A81">
      <w:pPr>
        <w:pStyle w:val="af6"/>
        <w:numPr>
          <w:ilvl w:val="0"/>
          <w:numId w:val="279"/>
        </w:numPr>
        <w:ind w:firstLineChars="0"/>
        <w:rPr>
          <w:rFonts w:hint="eastAsia"/>
        </w:rPr>
      </w:pPr>
      <w:r>
        <w:t>前端校验：用户名长度（4-20 位）、密码强度（至少 6 位，包含字母和数字）。</w:t>
      </w:r>
    </w:p>
    <w:p w14:paraId="57483C13" w14:textId="664E9ED0" w:rsidR="00496A4B" w:rsidRDefault="00496A4B" w:rsidP="00FC3A81">
      <w:pPr>
        <w:pStyle w:val="af6"/>
        <w:numPr>
          <w:ilvl w:val="0"/>
          <w:numId w:val="279"/>
        </w:numPr>
        <w:ind w:firstLineChars="0"/>
        <w:rPr>
          <w:rFonts w:hint="eastAsia"/>
        </w:rPr>
      </w:pPr>
      <w:r>
        <w:t>后端校验：检查用户名是否已被注册，校验通过后使用 BCrypt 加密密码。</w:t>
      </w:r>
    </w:p>
    <w:p w14:paraId="093D63F5" w14:textId="52CEE7EF" w:rsidR="00F90EB2" w:rsidRDefault="00496A4B" w:rsidP="00D756EA">
      <w:pPr>
        <w:pStyle w:val="af6"/>
        <w:numPr>
          <w:ilvl w:val="0"/>
          <w:numId w:val="279"/>
        </w:numPr>
        <w:ind w:firstLineChars="0"/>
        <w:rPr>
          <w:rFonts w:hint="eastAsia"/>
        </w:rPr>
      </w:pPr>
      <w:r>
        <w:t>保存用户信息至数据库，默认角色为 USER，账号状态为正常（1）。</w:t>
      </w:r>
    </w:p>
    <w:p w14:paraId="6551A4ED" w14:textId="2D583B2C" w:rsidR="00496A4B" w:rsidRDefault="00496A4B" w:rsidP="00FC3A81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FC3A81">
        <w:rPr>
          <w:b/>
          <w:bCs/>
        </w:rPr>
        <w:t>权限控制：</w:t>
      </w:r>
      <w:r>
        <w:t>公开访问，无需登录。</w:t>
      </w:r>
    </w:p>
    <w:p w14:paraId="1404B468" w14:textId="70C37A96" w:rsidR="00341D9B" w:rsidRDefault="00496A4B" w:rsidP="00FA2309">
      <w:pPr>
        <w:pStyle w:val="3"/>
      </w:pPr>
      <w:bookmarkStart w:id="63" w:name="heading_50"/>
      <w:bookmarkStart w:id="64" w:name="_Toc218619875"/>
      <w:r>
        <w:t xml:space="preserve">4.1.2 </w:t>
      </w:r>
      <w:r>
        <w:t>用户登录</w:t>
      </w:r>
      <w:bookmarkEnd w:id="63"/>
      <w:bookmarkEnd w:id="64"/>
    </w:p>
    <w:p w14:paraId="59F7A7C3" w14:textId="55C45BE5" w:rsidR="00496A4B" w:rsidRDefault="00496A4B" w:rsidP="00341D9B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F90EB2">
        <w:rPr>
          <w:b/>
          <w:bCs/>
        </w:rPr>
        <w:t>功能描述：</w:t>
      </w:r>
      <w:r>
        <w:t>支持用户通过用户名</w:t>
      </w:r>
      <w:r w:rsidR="00F90EB2">
        <w:rPr>
          <w:rFonts w:hint="eastAsia"/>
        </w:rPr>
        <w:t xml:space="preserve"> </w:t>
      </w:r>
      <w:r>
        <w:t>+ 密码登录，登录成功后生成 JWT Token，用于后续接口访问认证。</w:t>
      </w:r>
    </w:p>
    <w:p w14:paraId="0CEBC866" w14:textId="11813271" w:rsidR="00496A4B" w:rsidRPr="00F90EB2" w:rsidRDefault="00496A4B" w:rsidP="00341D9B">
      <w:pPr>
        <w:pStyle w:val="af6"/>
        <w:numPr>
          <w:ilvl w:val="0"/>
          <w:numId w:val="22"/>
        </w:numPr>
        <w:ind w:firstLineChars="0"/>
        <w:rPr>
          <w:rFonts w:hint="eastAsia"/>
          <w:b/>
          <w:bCs/>
        </w:rPr>
      </w:pPr>
      <w:r w:rsidRPr="00F90EB2">
        <w:rPr>
          <w:b/>
          <w:bCs/>
        </w:rPr>
        <w:t>核心流程：</w:t>
      </w:r>
    </w:p>
    <w:p w14:paraId="4C739B64" w14:textId="44EEF832" w:rsidR="00496A4B" w:rsidRDefault="00496A4B" w:rsidP="00341D9B">
      <w:pPr>
        <w:pStyle w:val="af6"/>
        <w:numPr>
          <w:ilvl w:val="0"/>
          <w:numId w:val="280"/>
        </w:numPr>
        <w:ind w:firstLineChars="0"/>
        <w:rPr>
          <w:rFonts w:hint="eastAsia"/>
        </w:rPr>
      </w:pPr>
      <w:r>
        <w:t>用户填写登录表单（用户名、密码）。</w:t>
      </w:r>
    </w:p>
    <w:p w14:paraId="0A1D16DC" w14:textId="6DB37310" w:rsidR="00496A4B" w:rsidRDefault="00496A4B" w:rsidP="00341D9B">
      <w:pPr>
        <w:pStyle w:val="af6"/>
        <w:numPr>
          <w:ilvl w:val="0"/>
          <w:numId w:val="280"/>
        </w:numPr>
        <w:ind w:firstLineChars="0"/>
        <w:rPr>
          <w:rFonts w:hint="eastAsia"/>
        </w:rPr>
      </w:pPr>
      <w:r>
        <w:t>后端校验：查询用户信息，校验密码一致性，检查账号状态（是否禁用）。</w:t>
      </w:r>
    </w:p>
    <w:p w14:paraId="1902ACFF" w14:textId="46D1B375" w:rsidR="00496A4B" w:rsidRDefault="00496A4B" w:rsidP="00341D9B">
      <w:pPr>
        <w:pStyle w:val="af6"/>
        <w:numPr>
          <w:ilvl w:val="0"/>
          <w:numId w:val="280"/>
        </w:numPr>
        <w:ind w:firstLineChars="0"/>
        <w:rPr>
          <w:rFonts w:hint="eastAsia"/>
        </w:rPr>
      </w:pPr>
      <w:r>
        <w:t>校验通过后，生成 JWT Token（包含 userId、username、role 信息，有效期 24 小时）。</w:t>
      </w:r>
    </w:p>
    <w:p w14:paraId="5607F20F" w14:textId="490436BE" w:rsidR="00C41408" w:rsidRDefault="00496A4B" w:rsidP="00D756EA">
      <w:pPr>
        <w:pStyle w:val="af6"/>
        <w:numPr>
          <w:ilvl w:val="0"/>
          <w:numId w:val="280"/>
        </w:numPr>
        <w:ind w:firstLineChars="0"/>
        <w:rPr>
          <w:rFonts w:hint="eastAsia"/>
        </w:rPr>
      </w:pPr>
      <w:r>
        <w:t>返回 Token 及用户基础信息（昵称、头像、角色）至前端，前端将 Token 存储在 localStorage 中。</w:t>
      </w:r>
    </w:p>
    <w:p w14:paraId="5D2067C5" w14:textId="679225F7" w:rsidR="00341D9B" w:rsidRPr="00F90EB2" w:rsidRDefault="00496A4B" w:rsidP="00F90EB2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52147B">
        <w:rPr>
          <w:b/>
          <w:bCs/>
        </w:rPr>
        <w:t>权限控制：</w:t>
      </w:r>
      <w:r>
        <w:t>公开访问，无需登录。</w:t>
      </w:r>
    </w:p>
    <w:p w14:paraId="388B8B48" w14:textId="7C5285B1" w:rsidR="00C41408" w:rsidRDefault="00496A4B" w:rsidP="00C41408">
      <w:pPr>
        <w:pStyle w:val="3"/>
      </w:pPr>
      <w:bookmarkStart w:id="65" w:name="heading_51"/>
      <w:bookmarkStart w:id="66" w:name="_Toc218619876"/>
      <w:r>
        <w:t xml:space="preserve">4.1.3 </w:t>
      </w:r>
      <w:r>
        <w:t>身份认证与权限控制</w:t>
      </w:r>
      <w:bookmarkEnd w:id="65"/>
      <w:bookmarkEnd w:id="66"/>
    </w:p>
    <w:p w14:paraId="4B9106AF" w14:textId="42273EA3" w:rsidR="00496A4B" w:rsidRDefault="00496A4B" w:rsidP="00C41408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FA2309">
        <w:rPr>
          <w:b/>
          <w:bCs/>
        </w:rPr>
        <w:t>功能描述：</w:t>
      </w:r>
      <w:r>
        <w:t>基于 JWT Token 实现无状态认证，基于 RBAC 模型实现权限隔离。</w:t>
      </w:r>
    </w:p>
    <w:p w14:paraId="4DAE8CDD" w14:textId="77777777" w:rsidR="00C41408" w:rsidRPr="00FA2309" w:rsidRDefault="00496A4B" w:rsidP="00C41408">
      <w:pPr>
        <w:pStyle w:val="af6"/>
        <w:numPr>
          <w:ilvl w:val="0"/>
          <w:numId w:val="22"/>
        </w:numPr>
        <w:ind w:firstLineChars="0"/>
        <w:rPr>
          <w:rFonts w:hint="eastAsia"/>
          <w:b/>
          <w:bCs/>
        </w:rPr>
      </w:pPr>
      <w:r w:rsidRPr="00FA2309">
        <w:rPr>
          <w:b/>
          <w:bCs/>
        </w:rPr>
        <w:t>核心流程：</w:t>
      </w:r>
    </w:p>
    <w:p w14:paraId="66939461" w14:textId="434E20D2" w:rsidR="00C41408" w:rsidRDefault="00C41408" w:rsidP="00C41408">
      <w:pPr>
        <w:pStyle w:val="af6"/>
        <w:numPr>
          <w:ilvl w:val="0"/>
          <w:numId w:val="282"/>
        </w:numPr>
        <w:ind w:firstLineChars="0"/>
        <w:rPr>
          <w:rFonts w:hint="eastAsia"/>
        </w:rPr>
      </w:pPr>
      <w:r>
        <w:lastRenderedPageBreak/>
        <w:t>前端发起请求时，通过 Axios 拦截器在请求头携带 Token。</w:t>
      </w:r>
    </w:p>
    <w:p w14:paraId="1C9524C0" w14:textId="77777777" w:rsidR="00636F14" w:rsidRDefault="00C41408" w:rsidP="00636F14">
      <w:pPr>
        <w:pStyle w:val="af6"/>
        <w:numPr>
          <w:ilvl w:val="0"/>
          <w:numId w:val="282"/>
        </w:numPr>
        <w:ind w:firstLineChars="0"/>
        <w:rPr>
          <w:rFonts w:hint="eastAsia"/>
        </w:rPr>
      </w:pPr>
      <w:r>
        <w:t>后端通过 JWT 过滤器解析 Token，验证有效性（是否过期、签名是否正确）。</w:t>
      </w:r>
    </w:p>
    <w:p w14:paraId="572A6D8F" w14:textId="77777777" w:rsidR="00636F14" w:rsidRDefault="00C41408" w:rsidP="00636F14">
      <w:pPr>
        <w:pStyle w:val="af6"/>
        <w:numPr>
          <w:ilvl w:val="0"/>
          <w:numId w:val="282"/>
        </w:numPr>
        <w:ind w:firstLineChars="0"/>
        <w:rPr>
          <w:rFonts w:hint="eastAsia"/>
        </w:rPr>
      </w:pPr>
      <w:r w:rsidRPr="00636F14">
        <w:t>验证通过后</w:t>
      </w:r>
      <w:r>
        <w:t>，获取用户角色信息，存入 Spring Security 上下文。</w:t>
      </w:r>
    </w:p>
    <w:p w14:paraId="2570F2AA" w14:textId="0F23BEAE" w:rsidR="00C41408" w:rsidRDefault="00C41408" w:rsidP="00D756EA">
      <w:pPr>
        <w:pStyle w:val="af6"/>
        <w:numPr>
          <w:ilvl w:val="0"/>
          <w:numId w:val="282"/>
        </w:numPr>
        <w:ind w:firstLineChars="0"/>
        <w:rPr>
          <w:rFonts w:hint="eastAsia"/>
        </w:rPr>
      </w:pPr>
      <w:r>
        <w:t>接口层通过 @PreAuthorize 注解校验角色权限（如管理员接口需 hasRole('ADMIN')）。</w:t>
      </w:r>
    </w:p>
    <w:p w14:paraId="461D8AE0" w14:textId="67053426" w:rsidR="00496A4B" w:rsidRDefault="00496A4B" w:rsidP="00C41408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FA2309">
        <w:rPr>
          <w:b/>
          <w:bCs/>
        </w:rPr>
        <w:t>权限控制：</w:t>
      </w:r>
      <w:r>
        <w:t>所有非公开接口均需携带有效 Token，且满足对应角色权限。</w:t>
      </w:r>
    </w:p>
    <w:p w14:paraId="30F6895F" w14:textId="5939F18F" w:rsidR="007F6BA0" w:rsidRDefault="00496A4B" w:rsidP="007F6BA0">
      <w:pPr>
        <w:pStyle w:val="3"/>
      </w:pPr>
      <w:bookmarkStart w:id="67" w:name="heading_52"/>
      <w:bookmarkStart w:id="68" w:name="_Toc218619877"/>
      <w:r>
        <w:t xml:space="preserve">4.1.4 </w:t>
      </w:r>
      <w:r>
        <w:t>个人资料管理</w:t>
      </w:r>
      <w:bookmarkEnd w:id="67"/>
      <w:bookmarkEnd w:id="68"/>
    </w:p>
    <w:p w14:paraId="2EFE9EA4" w14:textId="1D4706F9" w:rsidR="00496A4B" w:rsidRDefault="00496A4B" w:rsidP="007F6BA0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A81572">
        <w:rPr>
          <w:b/>
          <w:bCs/>
        </w:rPr>
        <w:t>功能描述：</w:t>
      </w:r>
      <w:r>
        <w:t>支持用户查看、修改个人资料，包括昵称、头像、简介等。</w:t>
      </w:r>
    </w:p>
    <w:p w14:paraId="74EF6886" w14:textId="7F44A183" w:rsidR="007F6BA0" w:rsidRPr="00A81572" w:rsidRDefault="00496A4B" w:rsidP="007F6BA0">
      <w:pPr>
        <w:pStyle w:val="af6"/>
        <w:numPr>
          <w:ilvl w:val="0"/>
          <w:numId w:val="22"/>
        </w:numPr>
        <w:ind w:firstLineChars="0"/>
        <w:rPr>
          <w:rFonts w:hint="eastAsia"/>
          <w:b/>
          <w:bCs/>
        </w:rPr>
      </w:pPr>
      <w:r w:rsidRPr="00A81572">
        <w:rPr>
          <w:b/>
          <w:bCs/>
        </w:rPr>
        <w:t>核心功能：</w:t>
      </w:r>
    </w:p>
    <w:p w14:paraId="2B0FC6AD" w14:textId="7C3C68C9" w:rsidR="007F6BA0" w:rsidRDefault="007F6BA0" w:rsidP="007F6BA0">
      <w:pPr>
        <w:pStyle w:val="af6"/>
        <w:numPr>
          <w:ilvl w:val="0"/>
          <w:numId w:val="285"/>
        </w:numPr>
        <w:ind w:firstLineChars="0"/>
        <w:rPr>
          <w:rFonts w:hint="eastAsia"/>
        </w:rPr>
      </w:pPr>
      <w:r>
        <w:t>查看资料：登录后展示用户个人资料（昵称、头像、简介、注册时间）。</w:t>
      </w:r>
    </w:p>
    <w:p w14:paraId="4521305E" w14:textId="237FE5B4" w:rsidR="007F6BA0" w:rsidRDefault="007F6BA0" w:rsidP="007F6BA0">
      <w:pPr>
        <w:pStyle w:val="af6"/>
        <w:numPr>
          <w:ilvl w:val="0"/>
          <w:numId w:val="285"/>
        </w:numPr>
        <w:ind w:firstLineChars="0"/>
        <w:rPr>
          <w:rFonts w:hint="eastAsia"/>
        </w:rPr>
      </w:pPr>
      <w:r>
        <w:t>修改资料：支持修改昵称、简介，上传新头像（图片压缩后存储，返回 URL）。</w:t>
      </w:r>
    </w:p>
    <w:p w14:paraId="1D5E486A" w14:textId="3E3C6047" w:rsidR="007F6BA0" w:rsidRPr="007F6BA0" w:rsidRDefault="007F6BA0" w:rsidP="007F6BA0">
      <w:pPr>
        <w:pStyle w:val="af6"/>
        <w:numPr>
          <w:ilvl w:val="0"/>
          <w:numId w:val="285"/>
        </w:numPr>
        <w:ind w:firstLineChars="0"/>
        <w:rPr>
          <w:rFonts w:hint="eastAsia"/>
        </w:rPr>
      </w:pPr>
      <w:r>
        <w:t>密码修改：需输入原密码，校验通过后更新新密码（加密存储）。</w:t>
      </w:r>
    </w:p>
    <w:p w14:paraId="10D2BC25" w14:textId="3EF1A2D2" w:rsidR="00496A4B" w:rsidRDefault="00496A4B" w:rsidP="007F6BA0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A81572">
        <w:rPr>
          <w:b/>
          <w:bCs/>
        </w:rPr>
        <w:t>权限控制：</w:t>
      </w:r>
      <w:r>
        <w:t>仅当前登录用户可操作自己的资料。</w:t>
      </w:r>
    </w:p>
    <w:p w14:paraId="6DEAA81D" w14:textId="0DF4C714" w:rsidR="00A81572" w:rsidRDefault="00496A4B" w:rsidP="00A81572">
      <w:pPr>
        <w:pStyle w:val="3"/>
      </w:pPr>
      <w:bookmarkStart w:id="69" w:name="heading_53"/>
      <w:bookmarkStart w:id="70" w:name="_Toc218619878"/>
      <w:r>
        <w:t xml:space="preserve">4.1.5 </w:t>
      </w:r>
      <w:r>
        <w:t>管理员用户管理</w:t>
      </w:r>
      <w:bookmarkEnd w:id="69"/>
      <w:bookmarkEnd w:id="70"/>
    </w:p>
    <w:p w14:paraId="33C1F0FE" w14:textId="08631935" w:rsidR="00496A4B" w:rsidRDefault="00496A4B" w:rsidP="00A81572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A81572">
        <w:rPr>
          <w:b/>
          <w:bCs/>
        </w:rPr>
        <w:t>功能描述：</w:t>
      </w:r>
      <w:r>
        <w:t>管理员可查看所有用户列表，对用户进行启用/禁用操作，查看用户详细信息。</w:t>
      </w:r>
    </w:p>
    <w:p w14:paraId="3247176B" w14:textId="104A489B" w:rsidR="00496A4B" w:rsidRPr="00A81572" w:rsidRDefault="00496A4B" w:rsidP="00A81572">
      <w:pPr>
        <w:pStyle w:val="af6"/>
        <w:numPr>
          <w:ilvl w:val="0"/>
          <w:numId w:val="22"/>
        </w:numPr>
        <w:ind w:firstLineChars="0"/>
        <w:rPr>
          <w:rFonts w:hint="eastAsia"/>
          <w:b/>
          <w:bCs/>
        </w:rPr>
      </w:pPr>
      <w:r w:rsidRPr="00A81572">
        <w:rPr>
          <w:b/>
          <w:bCs/>
        </w:rPr>
        <w:t>核心功能：</w:t>
      </w:r>
    </w:p>
    <w:p w14:paraId="6C5A20DC" w14:textId="5E1DF143" w:rsidR="00496A4B" w:rsidRDefault="00496A4B" w:rsidP="00A81572">
      <w:pPr>
        <w:pStyle w:val="af6"/>
        <w:numPr>
          <w:ilvl w:val="0"/>
          <w:numId w:val="287"/>
        </w:numPr>
        <w:ind w:firstLineChars="0"/>
        <w:rPr>
          <w:rFonts w:hint="eastAsia"/>
        </w:rPr>
      </w:pPr>
      <w:r>
        <w:t>用户列表：分页展示所有用户（含禁用用户），支持按用户名、角色、状态筛选。</w:t>
      </w:r>
    </w:p>
    <w:p w14:paraId="58AB9294" w14:textId="3BE5FC37" w:rsidR="00496A4B" w:rsidRDefault="00496A4B" w:rsidP="00A81572">
      <w:pPr>
        <w:pStyle w:val="af6"/>
        <w:numPr>
          <w:ilvl w:val="0"/>
          <w:numId w:val="287"/>
        </w:numPr>
        <w:ind w:firstLineChars="0"/>
        <w:rPr>
          <w:rFonts w:hint="eastAsia"/>
        </w:rPr>
      </w:pPr>
      <w:r>
        <w:t>用户操作：启用/禁用用户账号（修改 status 字段），禁用后用户无法登录。</w:t>
      </w:r>
    </w:p>
    <w:p w14:paraId="49231EF1" w14:textId="0F0B6403" w:rsidR="00496A4B" w:rsidRDefault="00496A4B" w:rsidP="00A81572">
      <w:pPr>
        <w:pStyle w:val="af6"/>
        <w:numPr>
          <w:ilvl w:val="0"/>
          <w:numId w:val="287"/>
        </w:numPr>
        <w:ind w:firstLineChars="0"/>
        <w:rPr>
          <w:rFonts w:hint="eastAsia"/>
        </w:rPr>
      </w:pPr>
      <w:r>
        <w:t>详情查看：查看用户完整资料及发布的文章、帖子记录。</w:t>
      </w:r>
    </w:p>
    <w:p w14:paraId="6366E1F5" w14:textId="2A86960E" w:rsidR="00496A4B" w:rsidRDefault="00496A4B" w:rsidP="00A81572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A81572">
        <w:rPr>
          <w:b/>
          <w:bCs/>
        </w:rPr>
        <w:t>权限控制：</w:t>
      </w:r>
      <w:r>
        <w:t>仅 ADMIN 角色可访问。</w:t>
      </w:r>
    </w:p>
    <w:p w14:paraId="7CF76F1C" w14:textId="77777777" w:rsidR="00496A4B" w:rsidRDefault="00496A4B" w:rsidP="00F90EB2">
      <w:pPr>
        <w:pStyle w:val="2"/>
        <w:spacing w:before="163"/>
      </w:pPr>
      <w:bookmarkStart w:id="71" w:name="heading_54"/>
      <w:bookmarkStart w:id="72" w:name="_Toc218619879"/>
      <w:r>
        <w:t xml:space="preserve">4.2 </w:t>
      </w:r>
      <w:r>
        <w:t>文章管理模块</w:t>
      </w:r>
      <w:bookmarkEnd w:id="71"/>
      <w:bookmarkEnd w:id="72"/>
    </w:p>
    <w:p w14:paraId="3B6E6FB8" w14:textId="77777777" w:rsidR="00496A4B" w:rsidRDefault="00496A4B" w:rsidP="00AF02D6">
      <w:pPr>
        <w:pStyle w:val="af6"/>
        <w:rPr>
          <w:rFonts w:hint="eastAsia"/>
        </w:rPr>
      </w:pPr>
      <w:r>
        <w:t>文章管理模块是系统核心内容模块，支持用户进行文章创作、编辑、发布、管理，满足内容分享需求，具体功能如下：</w:t>
      </w:r>
    </w:p>
    <w:p w14:paraId="49E8BD27" w14:textId="08C1BBE2" w:rsidR="00AF02D6" w:rsidRDefault="00496A4B" w:rsidP="00AF02D6">
      <w:pPr>
        <w:pStyle w:val="3"/>
      </w:pPr>
      <w:bookmarkStart w:id="73" w:name="heading_55"/>
      <w:bookmarkStart w:id="74" w:name="_Toc218619880"/>
      <w:r>
        <w:t xml:space="preserve">4.2.1 </w:t>
      </w:r>
      <w:r>
        <w:t>文章创作</w:t>
      </w:r>
      <w:bookmarkEnd w:id="73"/>
      <w:bookmarkEnd w:id="74"/>
    </w:p>
    <w:p w14:paraId="7D3B5A96" w14:textId="0A3A7DDC" w:rsidR="00496A4B" w:rsidRDefault="00496A4B" w:rsidP="00AF02D6">
      <w:pPr>
        <w:pStyle w:val="af6"/>
        <w:numPr>
          <w:ilvl w:val="0"/>
          <w:numId w:val="22"/>
        </w:numPr>
        <w:ind w:firstLineChars="0"/>
        <w:rPr>
          <w:rFonts w:hint="eastAsia"/>
        </w:rPr>
      </w:pPr>
      <w:r w:rsidRPr="00BB2F98">
        <w:rPr>
          <w:b/>
          <w:bCs/>
        </w:rPr>
        <w:t>功能描述：</w:t>
      </w:r>
      <w:r>
        <w:t>支持用户使用 Markdown 编辑器创作文章，包含实时预览、封面上传、标签选择、草稿保存等功能。</w:t>
      </w:r>
    </w:p>
    <w:p w14:paraId="690F1FA8" w14:textId="5617C05A" w:rsidR="00496A4B" w:rsidRPr="00BB2F98" w:rsidRDefault="00496A4B" w:rsidP="00AF02D6">
      <w:pPr>
        <w:pStyle w:val="af6"/>
        <w:numPr>
          <w:ilvl w:val="0"/>
          <w:numId w:val="22"/>
        </w:numPr>
        <w:ind w:firstLineChars="0"/>
        <w:rPr>
          <w:rFonts w:hint="eastAsia"/>
          <w:b/>
          <w:bCs/>
        </w:rPr>
      </w:pPr>
      <w:r w:rsidRPr="00BB2F98">
        <w:rPr>
          <w:b/>
          <w:bCs/>
        </w:rPr>
        <w:t>核心功能：</w:t>
      </w:r>
    </w:p>
    <w:p w14:paraId="043E50EB" w14:textId="1447B445" w:rsidR="00496A4B" w:rsidRDefault="00496A4B" w:rsidP="00AF02D6">
      <w:pPr>
        <w:pStyle w:val="af6"/>
        <w:numPr>
          <w:ilvl w:val="0"/>
          <w:numId w:val="291"/>
        </w:numPr>
        <w:ind w:firstLineChars="0"/>
        <w:rPr>
          <w:rFonts w:hint="eastAsia"/>
        </w:rPr>
      </w:pPr>
      <w:r>
        <w:t>Markdown 编辑：支持标题、列表、代码块、链接、图片等 Markdown 语法，实时预览编</w:t>
      </w:r>
      <w:r>
        <w:lastRenderedPageBreak/>
        <w:t>辑效果。</w:t>
      </w:r>
    </w:p>
    <w:p w14:paraId="65B2F586" w14:textId="7FBE807A" w:rsidR="00496A4B" w:rsidRDefault="00496A4B" w:rsidP="00AF02D6">
      <w:pPr>
        <w:pStyle w:val="af6"/>
        <w:numPr>
          <w:ilvl w:val="0"/>
          <w:numId w:val="291"/>
        </w:numPr>
        <w:ind w:firstLineChars="0"/>
        <w:rPr>
          <w:rFonts w:hint="eastAsia"/>
        </w:rPr>
      </w:pPr>
      <w:r>
        <w:t>封面上传：支持单张图片上传，图片压缩后存储，返回图片 URL 至前端。</w:t>
      </w:r>
    </w:p>
    <w:p w14:paraId="1D8211B0" w14:textId="38283840" w:rsidR="00496A4B" w:rsidRDefault="00496A4B" w:rsidP="00AF02D6">
      <w:pPr>
        <w:pStyle w:val="af6"/>
        <w:numPr>
          <w:ilvl w:val="0"/>
          <w:numId w:val="291"/>
        </w:numPr>
        <w:ind w:firstLineChars="0"/>
        <w:rPr>
          <w:rFonts w:hint="eastAsia"/>
        </w:rPr>
      </w:pPr>
      <w:r>
        <w:t>标签选择：支持从现有标签中选择（多选），或创建新标签（需后端校验唯一性）。</w:t>
      </w:r>
    </w:p>
    <w:p w14:paraId="21ED5805" w14:textId="7FAB00DB" w:rsidR="00496A4B" w:rsidRDefault="00496A4B" w:rsidP="00AF02D6">
      <w:pPr>
        <w:pStyle w:val="af6"/>
        <w:numPr>
          <w:ilvl w:val="0"/>
          <w:numId w:val="291"/>
        </w:numPr>
        <w:ind w:firstLineChars="0"/>
        <w:rPr>
          <w:rFonts w:hint="eastAsia"/>
        </w:rPr>
      </w:pPr>
      <w:r>
        <w:t>草稿保存：支持手动保存草稿（文章状态为 0），关闭页面时自动保存草稿，避免内容丢失。</w:t>
      </w:r>
    </w:p>
    <w:p w14:paraId="29566B72" w14:textId="77777777" w:rsidR="00496A4B" w:rsidRDefault="00496A4B" w:rsidP="00AF02D6">
      <w:pPr>
        <w:pStyle w:val="af6"/>
        <w:numPr>
          <w:ilvl w:val="0"/>
          <w:numId w:val="290"/>
        </w:numPr>
        <w:ind w:firstLineChars="0"/>
        <w:rPr>
          <w:rFonts w:hint="eastAsia"/>
        </w:rPr>
      </w:pPr>
      <w:r w:rsidRPr="00BB2F98">
        <w:rPr>
          <w:b/>
          <w:bCs/>
        </w:rPr>
        <w:t>权限控制：</w:t>
      </w:r>
      <w:r>
        <w:t>仅登录用户可操作。</w:t>
      </w:r>
    </w:p>
    <w:p w14:paraId="4F02652F" w14:textId="7852EB34" w:rsidR="00BB2F98" w:rsidRDefault="00496A4B" w:rsidP="00BB2F98">
      <w:pPr>
        <w:pStyle w:val="3"/>
      </w:pPr>
      <w:bookmarkStart w:id="75" w:name="heading_56"/>
      <w:bookmarkStart w:id="76" w:name="_Toc218619881"/>
      <w:r>
        <w:t xml:space="preserve">4.2.2 </w:t>
      </w:r>
      <w:r>
        <w:t>文章发布与编辑</w:t>
      </w:r>
      <w:bookmarkEnd w:id="75"/>
      <w:bookmarkEnd w:id="76"/>
    </w:p>
    <w:p w14:paraId="7866FD8A" w14:textId="085E1817" w:rsidR="00496A4B" w:rsidRDefault="00496A4B" w:rsidP="00BB2F98">
      <w:pPr>
        <w:pStyle w:val="af6"/>
        <w:numPr>
          <w:ilvl w:val="0"/>
          <w:numId w:val="290"/>
        </w:numPr>
        <w:ind w:firstLineChars="0"/>
        <w:rPr>
          <w:rFonts w:hint="eastAsia"/>
        </w:rPr>
      </w:pPr>
      <w:r w:rsidRPr="00BE7CCC">
        <w:rPr>
          <w:b/>
          <w:bCs/>
        </w:rPr>
        <w:t>功能描述：</w:t>
      </w:r>
      <w:r>
        <w:t>支持用户发布草稿文章，或编辑已发布/已下架文章。</w:t>
      </w:r>
    </w:p>
    <w:p w14:paraId="22198C8C" w14:textId="3EC1A694" w:rsidR="00496A4B" w:rsidRPr="00BE7CCC" w:rsidRDefault="00496A4B" w:rsidP="00BB2F98">
      <w:pPr>
        <w:pStyle w:val="af6"/>
        <w:numPr>
          <w:ilvl w:val="0"/>
          <w:numId w:val="290"/>
        </w:numPr>
        <w:ind w:firstLineChars="0"/>
        <w:rPr>
          <w:rFonts w:hint="eastAsia"/>
          <w:b/>
          <w:bCs/>
        </w:rPr>
      </w:pPr>
      <w:r w:rsidRPr="00BE7CCC">
        <w:rPr>
          <w:b/>
          <w:bCs/>
        </w:rPr>
        <w:t>核心流程：</w:t>
      </w:r>
    </w:p>
    <w:p w14:paraId="4931A29D" w14:textId="5B6E2716" w:rsidR="00496A4B" w:rsidRDefault="00496A4B" w:rsidP="00BB2F98">
      <w:pPr>
        <w:pStyle w:val="af6"/>
        <w:numPr>
          <w:ilvl w:val="0"/>
          <w:numId w:val="294"/>
        </w:numPr>
        <w:ind w:firstLineChars="0"/>
        <w:rPr>
          <w:rFonts w:hint="eastAsia"/>
        </w:rPr>
      </w:pPr>
      <w:r>
        <w:t>发布文章：用户编辑完成后点击“发布”，文章状态更新为 1（已发布），记录发布时间。</w:t>
      </w:r>
    </w:p>
    <w:p w14:paraId="10382D04" w14:textId="598D80F6" w:rsidR="00496A4B" w:rsidRDefault="00496A4B" w:rsidP="00BB2F98">
      <w:pPr>
        <w:pStyle w:val="af6"/>
        <w:numPr>
          <w:ilvl w:val="0"/>
          <w:numId w:val="294"/>
        </w:numPr>
        <w:ind w:firstLineChars="0"/>
        <w:rPr>
          <w:rFonts w:hint="eastAsia"/>
        </w:rPr>
      </w:pPr>
      <w:r>
        <w:t>编辑文章：用户可编辑自己发布的文章（草稿、已发布、已下架状态），修改内容、封面、标签等，编辑后需重新发布（已发布文章编辑后状态不变，直接更新内容）。</w:t>
      </w:r>
    </w:p>
    <w:p w14:paraId="5623ACF9" w14:textId="4D5987E7" w:rsidR="00496A4B" w:rsidRDefault="00496A4B" w:rsidP="00BB2F98">
      <w:pPr>
        <w:pStyle w:val="af6"/>
        <w:numPr>
          <w:ilvl w:val="0"/>
          <w:numId w:val="294"/>
        </w:numPr>
        <w:ind w:firstLineChars="0"/>
        <w:rPr>
          <w:rFonts w:hint="eastAsia"/>
        </w:rPr>
      </w:pPr>
      <w:r>
        <w:t>下架文章：支持用户将已发布文章下架（状态更新为 2），下架后文章不再对外展示。</w:t>
      </w:r>
    </w:p>
    <w:p w14:paraId="31AFA0FA" w14:textId="77777777" w:rsidR="00496A4B" w:rsidRDefault="00496A4B" w:rsidP="00BB2F98">
      <w:pPr>
        <w:pStyle w:val="af6"/>
        <w:numPr>
          <w:ilvl w:val="0"/>
          <w:numId w:val="293"/>
        </w:numPr>
        <w:ind w:firstLineChars="0"/>
        <w:rPr>
          <w:rFonts w:hint="eastAsia"/>
        </w:rPr>
      </w:pPr>
      <w:r w:rsidRPr="00BE7CCC">
        <w:rPr>
          <w:b/>
          <w:bCs/>
        </w:rPr>
        <w:t>权限控制：</w:t>
      </w:r>
      <w:r>
        <w:t>仅文章作者可操作自己的文章。</w:t>
      </w:r>
    </w:p>
    <w:p w14:paraId="50C93C6F" w14:textId="02F2C0A3" w:rsidR="00BE7CCC" w:rsidRDefault="00496A4B" w:rsidP="00BE7CCC">
      <w:pPr>
        <w:pStyle w:val="3"/>
      </w:pPr>
      <w:bookmarkStart w:id="77" w:name="heading_57"/>
      <w:bookmarkStart w:id="78" w:name="_Toc218619882"/>
      <w:r>
        <w:t xml:space="preserve">4.2.3 </w:t>
      </w:r>
      <w:r>
        <w:t>文章列表与详情</w:t>
      </w:r>
      <w:bookmarkEnd w:id="77"/>
      <w:bookmarkEnd w:id="78"/>
    </w:p>
    <w:p w14:paraId="1395B7D8" w14:textId="77777777" w:rsidR="00BE7CCC" w:rsidRDefault="00496A4B" w:rsidP="00BE7CCC">
      <w:pPr>
        <w:pStyle w:val="af6"/>
        <w:numPr>
          <w:ilvl w:val="0"/>
          <w:numId w:val="293"/>
        </w:numPr>
        <w:ind w:firstLineChars="0"/>
        <w:rPr>
          <w:rFonts w:hint="eastAsia"/>
        </w:rPr>
      </w:pPr>
      <w:r w:rsidRPr="00BE7CCC">
        <w:rPr>
          <w:b/>
          <w:bCs/>
        </w:rPr>
        <w:t>功能描述：</w:t>
      </w:r>
      <w:r>
        <w:t>支持用户浏览文章列表、查看文章详情，提供多维度筛选与排序功能。</w:t>
      </w:r>
    </w:p>
    <w:p w14:paraId="7AD232F5" w14:textId="77777777" w:rsidR="00BE7CCC" w:rsidRPr="00BE7CCC" w:rsidRDefault="00496A4B" w:rsidP="00BE7CCC">
      <w:pPr>
        <w:pStyle w:val="af6"/>
        <w:numPr>
          <w:ilvl w:val="0"/>
          <w:numId w:val="293"/>
        </w:numPr>
        <w:ind w:firstLineChars="0"/>
        <w:rPr>
          <w:rFonts w:hint="eastAsia"/>
          <w:b/>
          <w:bCs/>
        </w:rPr>
      </w:pPr>
      <w:r w:rsidRPr="00BE7CCC">
        <w:rPr>
          <w:b/>
          <w:bCs/>
        </w:rPr>
        <w:t>核心功能：</w:t>
      </w:r>
    </w:p>
    <w:p w14:paraId="386C3927" w14:textId="77777777" w:rsidR="00BE7CCC" w:rsidRDefault="00496A4B" w:rsidP="00BE7CCC">
      <w:pPr>
        <w:pStyle w:val="af6"/>
        <w:numPr>
          <w:ilvl w:val="0"/>
          <w:numId w:val="297"/>
        </w:numPr>
        <w:ind w:firstLineChars="0"/>
        <w:rPr>
          <w:rFonts w:hint="eastAsia"/>
        </w:rPr>
      </w:pPr>
      <w:r>
        <w:t>文章列表：分页展示已发布文章，支持按时间（最新/最热）、标签、作者筛选。</w:t>
      </w:r>
    </w:p>
    <w:p w14:paraId="65E11CB4" w14:textId="77777777" w:rsidR="00BE7CCC" w:rsidRDefault="00496A4B" w:rsidP="00BE7CCC">
      <w:pPr>
        <w:pStyle w:val="af6"/>
        <w:numPr>
          <w:ilvl w:val="0"/>
          <w:numId w:val="297"/>
        </w:numPr>
        <w:ind w:firstLineChars="0"/>
        <w:rPr>
          <w:rFonts w:hint="eastAsia"/>
        </w:rPr>
      </w:pPr>
      <w:r>
        <w:t>文章详情：展示文章完整内容（Markdown 转 HTML）、封面、作者信息（昵称、头像）、发布时间、阅读量、点赞数、评论数。</w:t>
      </w:r>
    </w:p>
    <w:p w14:paraId="7E192497" w14:textId="0A868676" w:rsidR="00496A4B" w:rsidRDefault="00496A4B" w:rsidP="00BE7CCC">
      <w:pPr>
        <w:pStyle w:val="af6"/>
        <w:numPr>
          <w:ilvl w:val="0"/>
          <w:numId w:val="297"/>
        </w:numPr>
        <w:ind w:firstLineChars="0"/>
        <w:rPr>
          <w:rFonts w:hint="eastAsia"/>
        </w:rPr>
      </w:pPr>
      <w:r>
        <w:t>阅读量统计：用户进入详情页后，文章阅读量 +1</w:t>
      </w:r>
    </w:p>
    <w:p w14:paraId="259DA04E" w14:textId="1BA6E320" w:rsidR="00496A4B" w:rsidRDefault="00496A4B" w:rsidP="00BE7CCC">
      <w:pPr>
        <w:pStyle w:val="af6"/>
        <w:numPr>
          <w:ilvl w:val="0"/>
          <w:numId w:val="296"/>
        </w:numPr>
        <w:ind w:firstLineChars="0"/>
        <w:jc w:val="left"/>
        <w:rPr>
          <w:rFonts w:hint="eastAsia"/>
        </w:rPr>
      </w:pPr>
      <w:r w:rsidRPr="00BE7CCC">
        <w:rPr>
          <w:b/>
          <w:bCs/>
        </w:rPr>
        <w:t>权限控制：</w:t>
      </w:r>
      <w:r>
        <w:t>文章列表与详情公开访问，无需登录；作者可查看自己的所有文章（含草稿、下架）。</w:t>
      </w:r>
    </w:p>
    <w:p w14:paraId="12FB320C" w14:textId="56C674DF" w:rsidR="00BE7CCC" w:rsidRDefault="00496A4B" w:rsidP="00BE7CCC">
      <w:pPr>
        <w:pStyle w:val="3"/>
      </w:pPr>
      <w:bookmarkStart w:id="79" w:name="heading_58"/>
      <w:bookmarkStart w:id="80" w:name="_Toc218619883"/>
      <w:r>
        <w:t xml:space="preserve">4.2.4 </w:t>
      </w:r>
      <w:r>
        <w:t>文章管理（作者视角）</w:t>
      </w:r>
      <w:bookmarkEnd w:id="79"/>
      <w:bookmarkEnd w:id="80"/>
    </w:p>
    <w:p w14:paraId="5C59F4AD" w14:textId="22EDFEE2" w:rsidR="00496A4B" w:rsidRDefault="00496A4B" w:rsidP="00BE7CCC">
      <w:pPr>
        <w:pStyle w:val="af6"/>
        <w:numPr>
          <w:ilvl w:val="0"/>
          <w:numId w:val="296"/>
        </w:numPr>
        <w:ind w:firstLineChars="0"/>
        <w:rPr>
          <w:rFonts w:hint="eastAsia"/>
        </w:rPr>
      </w:pPr>
      <w:r w:rsidRPr="00027433">
        <w:rPr>
          <w:b/>
          <w:bCs/>
        </w:rPr>
        <w:t>功能描述：</w:t>
      </w:r>
      <w:r>
        <w:t>支持用户管理自己发布的所有文章，包括查看、编辑、删除、下架等操作。</w:t>
      </w:r>
    </w:p>
    <w:p w14:paraId="020C8883" w14:textId="78C439D3" w:rsidR="00496A4B" w:rsidRPr="00027433" w:rsidRDefault="00496A4B" w:rsidP="00BE7CCC">
      <w:pPr>
        <w:pStyle w:val="af6"/>
        <w:numPr>
          <w:ilvl w:val="0"/>
          <w:numId w:val="296"/>
        </w:numPr>
        <w:ind w:firstLineChars="0"/>
        <w:rPr>
          <w:rFonts w:hint="eastAsia"/>
          <w:b/>
          <w:bCs/>
        </w:rPr>
      </w:pPr>
      <w:r w:rsidRPr="00027433">
        <w:rPr>
          <w:b/>
          <w:bCs/>
        </w:rPr>
        <w:t>核心功能：</w:t>
      </w:r>
    </w:p>
    <w:p w14:paraId="35DDC023" w14:textId="0E352C4B" w:rsidR="00496A4B" w:rsidRDefault="00496A4B" w:rsidP="00BE7CCC">
      <w:pPr>
        <w:pStyle w:val="af6"/>
        <w:numPr>
          <w:ilvl w:val="0"/>
          <w:numId w:val="299"/>
        </w:numPr>
        <w:ind w:firstLineChars="0"/>
        <w:rPr>
          <w:rFonts w:hint="eastAsia"/>
        </w:rPr>
      </w:pPr>
      <w:r>
        <w:t>我的文章列表：分页展示当前用户的所有文章（按状态筛选：全部、草稿、已发布、已下架）。</w:t>
      </w:r>
    </w:p>
    <w:p w14:paraId="1720E18D" w14:textId="5E5FB724" w:rsidR="00496A4B" w:rsidRDefault="00496A4B" w:rsidP="00BE7CCC">
      <w:pPr>
        <w:pStyle w:val="af6"/>
        <w:numPr>
          <w:ilvl w:val="0"/>
          <w:numId w:val="299"/>
        </w:numPr>
        <w:ind w:firstLineChars="0"/>
        <w:rPr>
          <w:rFonts w:hint="eastAsia"/>
        </w:rPr>
      </w:pPr>
      <w:r>
        <w:lastRenderedPageBreak/>
        <w:t>批量操作：支持批量删除（逻辑删除）、批量下架已发布文章。</w:t>
      </w:r>
    </w:p>
    <w:p w14:paraId="637998BD" w14:textId="263BA230" w:rsidR="00496A4B" w:rsidRDefault="00496A4B" w:rsidP="00BE7CCC">
      <w:pPr>
        <w:pStyle w:val="af6"/>
        <w:numPr>
          <w:ilvl w:val="0"/>
          <w:numId w:val="299"/>
        </w:numPr>
        <w:ind w:firstLineChars="0"/>
        <w:rPr>
          <w:rFonts w:hint="eastAsia"/>
        </w:rPr>
      </w:pPr>
      <w:r>
        <w:t>数据统计：展示文章总数量、总阅读量、总点赞数、总评论数。</w:t>
      </w:r>
    </w:p>
    <w:p w14:paraId="4AE5858B" w14:textId="45FCCEC6" w:rsidR="00496A4B" w:rsidRDefault="00496A4B" w:rsidP="00BE7CCC">
      <w:pPr>
        <w:pStyle w:val="af6"/>
        <w:numPr>
          <w:ilvl w:val="0"/>
          <w:numId w:val="298"/>
        </w:numPr>
        <w:ind w:firstLineChars="0"/>
        <w:rPr>
          <w:rFonts w:hint="eastAsia"/>
        </w:rPr>
      </w:pPr>
      <w:r w:rsidRPr="00027433">
        <w:rPr>
          <w:b/>
          <w:bCs/>
        </w:rPr>
        <w:t>权限控制：</w:t>
      </w:r>
      <w:r>
        <w:t>仅文章作者可操作自己的文章。</w:t>
      </w:r>
    </w:p>
    <w:p w14:paraId="6240FB23" w14:textId="77777777" w:rsidR="00496A4B" w:rsidRDefault="00496A4B" w:rsidP="00F90EB2">
      <w:pPr>
        <w:pStyle w:val="2"/>
        <w:spacing w:before="163"/>
      </w:pPr>
      <w:bookmarkStart w:id="81" w:name="heading_59"/>
      <w:bookmarkStart w:id="82" w:name="_Toc218619884"/>
      <w:r>
        <w:t xml:space="preserve">4.3 </w:t>
      </w:r>
      <w:r>
        <w:t>社区互动模块</w:t>
      </w:r>
      <w:bookmarkEnd w:id="81"/>
      <w:bookmarkEnd w:id="82"/>
    </w:p>
    <w:p w14:paraId="71EF5F27" w14:textId="77777777" w:rsidR="00496A4B" w:rsidRDefault="00496A4B" w:rsidP="00BE7CCC">
      <w:pPr>
        <w:pStyle w:val="af6"/>
        <w:rPr>
          <w:rFonts w:hint="eastAsia"/>
        </w:rPr>
      </w:pPr>
      <w:r>
        <w:t>社区互动模块支持用户发布帖子、参与讨论，通过评论、点赞、收藏功能提升用户互动性，具体功能如下：</w:t>
      </w:r>
    </w:p>
    <w:p w14:paraId="4C748B13" w14:textId="3CB813B3" w:rsidR="00632750" w:rsidRDefault="00496A4B" w:rsidP="00632750">
      <w:pPr>
        <w:pStyle w:val="3"/>
      </w:pPr>
      <w:bookmarkStart w:id="83" w:name="heading_60"/>
      <w:bookmarkStart w:id="84" w:name="_Toc218619885"/>
      <w:r>
        <w:t xml:space="preserve">4.3.1 </w:t>
      </w:r>
      <w:r>
        <w:t>板块管理</w:t>
      </w:r>
      <w:bookmarkEnd w:id="83"/>
      <w:bookmarkEnd w:id="84"/>
    </w:p>
    <w:p w14:paraId="4C1DDD00" w14:textId="2CEA19C5" w:rsidR="00496A4B" w:rsidRPr="00632750" w:rsidRDefault="00496A4B" w:rsidP="00632750">
      <w:pPr>
        <w:pStyle w:val="af6"/>
        <w:numPr>
          <w:ilvl w:val="0"/>
          <w:numId w:val="298"/>
        </w:numPr>
        <w:ind w:firstLineChars="0"/>
        <w:rPr>
          <w:rFonts w:hint="eastAsia"/>
        </w:rPr>
      </w:pPr>
      <w:r w:rsidRPr="00632750">
        <w:rPr>
          <w:b/>
          <w:bCs/>
        </w:rPr>
        <w:t>功能描述：</w:t>
      </w:r>
      <w:r w:rsidRPr="00632750">
        <w:t>系统预设多个论坛板块（如“技术交流”“生活分享”“问题求助”），支持管理员新增、编辑、删除板块。</w:t>
      </w:r>
    </w:p>
    <w:p w14:paraId="30B4211E" w14:textId="3F15233B" w:rsidR="00496A4B" w:rsidRPr="00632750" w:rsidRDefault="00496A4B" w:rsidP="00632750">
      <w:pPr>
        <w:pStyle w:val="af6"/>
        <w:numPr>
          <w:ilvl w:val="0"/>
          <w:numId w:val="298"/>
        </w:numPr>
        <w:ind w:firstLineChars="0"/>
        <w:rPr>
          <w:rFonts w:hint="eastAsia"/>
          <w:b/>
          <w:bCs/>
        </w:rPr>
      </w:pPr>
      <w:r w:rsidRPr="00632750">
        <w:rPr>
          <w:b/>
          <w:bCs/>
        </w:rPr>
        <w:t>核心功能：</w:t>
      </w:r>
    </w:p>
    <w:p w14:paraId="096746C1" w14:textId="246D73B2" w:rsidR="00496A4B" w:rsidRPr="00632750" w:rsidRDefault="00496A4B" w:rsidP="00632750">
      <w:pPr>
        <w:pStyle w:val="af6"/>
        <w:numPr>
          <w:ilvl w:val="0"/>
          <w:numId w:val="304"/>
        </w:numPr>
        <w:ind w:firstLineChars="0"/>
        <w:rPr>
          <w:rFonts w:hint="eastAsia"/>
        </w:rPr>
      </w:pPr>
      <w:r w:rsidRPr="00632750">
        <w:t>板块列表：前端展示所有可用板块，用户可按板块查看帖子。</w:t>
      </w:r>
    </w:p>
    <w:p w14:paraId="5A121F32" w14:textId="3071C1B6" w:rsidR="00496A4B" w:rsidRPr="00632750" w:rsidRDefault="00496A4B" w:rsidP="00632750">
      <w:pPr>
        <w:pStyle w:val="af6"/>
        <w:numPr>
          <w:ilvl w:val="0"/>
          <w:numId w:val="304"/>
        </w:numPr>
        <w:ind w:firstLineChars="0"/>
        <w:rPr>
          <w:rFonts w:hint="eastAsia"/>
        </w:rPr>
      </w:pPr>
      <w:r w:rsidRPr="00632750">
        <w:t>管理员操作：新增板块（设置板块名称、简介）、编辑板块信息、删除板块（需先删除板块下所有帖子）。</w:t>
      </w:r>
    </w:p>
    <w:p w14:paraId="0443AD24" w14:textId="4C1A330E" w:rsidR="00496A4B" w:rsidRPr="00632750" w:rsidRDefault="00496A4B" w:rsidP="00632750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632750">
        <w:rPr>
          <w:b/>
          <w:bCs/>
        </w:rPr>
        <w:t>权限控制：</w:t>
      </w:r>
      <w:r w:rsidRPr="00632750">
        <w:t>板块列表公开访问；板块管理仅 ADMIN 角色可操作。</w:t>
      </w:r>
    </w:p>
    <w:p w14:paraId="3355E7BD" w14:textId="77777777" w:rsidR="00496A4B" w:rsidRDefault="00496A4B" w:rsidP="00F90EB2">
      <w:pPr>
        <w:pStyle w:val="3"/>
      </w:pPr>
      <w:bookmarkStart w:id="85" w:name="heading_61"/>
      <w:bookmarkStart w:id="86" w:name="_Toc218619886"/>
      <w:r>
        <w:t xml:space="preserve">4.3.2 </w:t>
      </w:r>
      <w:r>
        <w:t>帖子发布与编辑</w:t>
      </w:r>
      <w:bookmarkEnd w:id="85"/>
      <w:bookmarkEnd w:id="86"/>
    </w:p>
    <w:p w14:paraId="01A81734" w14:textId="77777777" w:rsidR="00496A4B" w:rsidRDefault="00496A4B" w:rsidP="00632750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BB7A87">
        <w:rPr>
          <w:b/>
          <w:bCs/>
        </w:rPr>
        <w:t>功能描述：</w:t>
      </w:r>
      <w:r>
        <w:t>支持用户发布帖子、编辑自己的帖子，帖子正文支持富文本编辑。</w:t>
      </w:r>
    </w:p>
    <w:p w14:paraId="288EDBB1" w14:textId="77777777" w:rsidR="00496A4B" w:rsidRPr="00BB7A87" w:rsidRDefault="00496A4B" w:rsidP="00632750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BB7A87">
        <w:rPr>
          <w:b/>
          <w:bCs/>
        </w:rPr>
        <w:t>核心功能：</w:t>
      </w:r>
    </w:p>
    <w:p w14:paraId="0B8ED8D1" w14:textId="2D579AE1" w:rsidR="00496A4B" w:rsidRDefault="00496A4B" w:rsidP="00632750">
      <w:pPr>
        <w:pStyle w:val="af6"/>
        <w:numPr>
          <w:ilvl w:val="0"/>
          <w:numId w:val="306"/>
        </w:numPr>
        <w:ind w:firstLineChars="0"/>
        <w:rPr>
          <w:rFonts w:hint="eastAsia"/>
        </w:rPr>
      </w:pPr>
      <w:r>
        <w:t>发布帖子：选择所属板块，填写标题、富文本正文（支持图片上传），发布后状态为待审核（0）。</w:t>
      </w:r>
    </w:p>
    <w:p w14:paraId="02207BCB" w14:textId="22606D78" w:rsidR="00496A4B" w:rsidRDefault="00496A4B" w:rsidP="00632750">
      <w:pPr>
        <w:pStyle w:val="af6"/>
        <w:numPr>
          <w:ilvl w:val="0"/>
          <w:numId w:val="306"/>
        </w:numPr>
        <w:ind w:firstLineChars="0"/>
        <w:rPr>
          <w:rFonts w:hint="eastAsia"/>
        </w:rPr>
      </w:pPr>
      <w:r>
        <w:t>编辑帖子：帖子审核通过前可自由编辑；审核通过后仅可编辑正文（需重新审核），标题不可修改。</w:t>
      </w:r>
    </w:p>
    <w:p w14:paraId="5E1F68C6" w14:textId="35C17CAB" w:rsidR="00632750" w:rsidRDefault="00496A4B" w:rsidP="00632750">
      <w:pPr>
        <w:pStyle w:val="af6"/>
        <w:numPr>
          <w:ilvl w:val="0"/>
          <w:numId w:val="306"/>
        </w:numPr>
        <w:ind w:firstLineChars="0"/>
        <w:rPr>
          <w:rFonts w:hint="eastAsia"/>
        </w:rPr>
      </w:pPr>
      <w:r>
        <w:t>删除帖子：用户可删除自己发布的帖子（逻辑删除），管理员可删除任意帖子。</w:t>
      </w:r>
    </w:p>
    <w:p w14:paraId="4DDB2919" w14:textId="231E57EA" w:rsidR="00496A4B" w:rsidRDefault="00496A4B" w:rsidP="00632750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BB7A87">
        <w:rPr>
          <w:b/>
          <w:bCs/>
        </w:rPr>
        <w:t>权限控制：</w:t>
      </w:r>
      <w:r>
        <w:t>仅登录用户可发布帖子；仅帖子作者可编辑自己的帖子；管理员可删除任意帖子。</w:t>
      </w:r>
    </w:p>
    <w:p w14:paraId="627E32AC" w14:textId="3802E154" w:rsidR="00BB7A87" w:rsidRDefault="00496A4B" w:rsidP="00BB7A87">
      <w:pPr>
        <w:pStyle w:val="3"/>
      </w:pPr>
      <w:bookmarkStart w:id="87" w:name="heading_62"/>
      <w:bookmarkStart w:id="88" w:name="_Toc218619887"/>
      <w:r>
        <w:t xml:space="preserve">4.3.3 </w:t>
      </w:r>
      <w:r>
        <w:t>帖子审核（管理员）</w:t>
      </w:r>
      <w:bookmarkEnd w:id="87"/>
      <w:bookmarkEnd w:id="88"/>
    </w:p>
    <w:p w14:paraId="6C9F829D" w14:textId="245DCB5A" w:rsidR="00496A4B" w:rsidRDefault="00496A4B" w:rsidP="00BB7A87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E32B11">
        <w:rPr>
          <w:b/>
          <w:bCs/>
        </w:rPr>
        <w:t>功能描述：</w:t>
      </w:r>
      <w:r>
        <w:t>管理员审核用户发布的帖子，审核通过后帖子对外展示，审核不通过则驳回（需填写驳回理由）。</w:t>
      </w:r>
    </w:p>
    <w:p w14:paraId="3E629F5F" w14:textId="550E0C30" w:rsidR="00496A4B" w:rsidRPr="00E32B11" w:rsidRDefault="00496A4B" w:rsidP="00BB7A87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E32B11">
        <w:rPr>
          <w:b/>
          <w:bCs/>
        </w:rPr>
        <w:t>核心流程：</w:t>
      </w:r>
    </w:p>
    <w:p w14:paraId="6888CD5C" w14:textId="03CA7CA2" w:rsidR="00496A4B" w:rsidRDefault="00496A4B" w:rsidP="00BB7A87">
      <w:pPr>
        <w:pStyle w:val="af6"/>
        <w:numPr>
          <w:ilvl w:val="0"/>
          <w:numId w:val="307"/>
        </w:numPr>
        <w:ind w:firstLineChars="0"/>
        <w:rPr>
          <w:rFonts w:hint="eastAsia"/>
        </w:rPr>
      </w:pPr>
      <w:r>
        <w:t>管理员查看待审核帖子列表（按发布时间排序）。</w:t>
      </w:r>
    </w:p>
    <w:p w14:paraId="633B380F" w14:textId="00656A63" w:rsidR="00496A4B" w:rsidRDefault="00496A4B" w:rsidP="00BB7A87">
      <w:pPr>
        <w:pStyle w:val="af6"/>
        <w:numPr>
          <w:ilvl w:val="0"/>
          <w:numId w:val="307"/>
        </w:numPr>
        <w:ind w:firstLineChars="0"/>
        <w:rPr>
          <w:rFonts w:hint="eastAsia"/>
        </w:rPr>
      </w:pPr>
      <w:r>
        <w:lastRenderedPageBreak/>
        <w:t>查看帖子内容，决定审核通过（状态更新为 1）或驳回（状态更新为 2，填写驳回理由）。</w:t>
      </w:r>
    </w:p>
    <w:p w14:paraId="7DAAB0D4" w14:textId="5A385D16" w:rsidR="00BB7A87" w:rsidRDefault="00496A4B" w:rsidP="00BB7A87">
      <w:pPr>
        <w:pStyle w:val="af6"/>
        <w:rPr>
          <w:rFonts w:hint="eastAsia"/>
        </w:rPr>
      </w:pPr>
      <w:r>
        <w:t>驳回后，用户可查看驳回理由，修改后重新发布。</w:t>
      </w:r>
    </w:p>
    <w:p w14:paraId="1823A9EB" w14:textId="16275313" w:rsidR="00496A4B" w:rsidRDefault="00496A4B" w:rsidP="00BB7A87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E32B11">
        <w:rPr>
          <w:b/>
          <w:bCs/>
        </w:rPr>
        <w:t>权限控制：</w:t>
      </w:r>
      <w:r>
        <w:t>仅 ADMIN 角色可操作。</w:t>
      </w:r>
    </w:p>
    <w:p w14:paraId="1EE38357" w14:textId="3A34EDFC" w:rsidR="00E32B11" w:rsidRPr="00E32B11" w:rsidRDefault="00496A4B" w:rsidP="00E32B11">
      <w:pPr>
        <w:pStyle w:val="3"/>
      </w:pPr>
      <w:bookmarkStart w:id="89" w:name="heading_63"/>
      <w:bookmarkStart w:id="90" w:name="_Toc218619888"/>
      <w:r>
        <w:t xml:space="preserve">4.3.4 </w:t>
      </w:r>
      <w:r>
        <w:t>评论与回复</w:t>
      </w:r>
      <w:bookmarkEnd w:id="89"/>
      <w:bookmarkEnd w:id="90"/>
    </w:p>
    <w:p w14:paraId="78ED744B" w14:textId="274A63DF" w:rsidR="00496A4B" w:rsidRDefault="00496A4B" w:rsidP="00E32B11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E32B11">
        <w:rPr>
          <w:b/>
          <w:bCs/>
        </w:rPr>
        <w:t>功能描述：</w:t>
      </w:r>
      <w:r>
        <w:t>支持用户对文章/帖子发表评论，对评论进行回复，形成互动讨论。</w:t>
      </w:r>
    </w:p>
    <w:p w14:paraId="48934952" w14:textId="07261F48" w:rsidR="00496A4B" w:rsidRPr="00E32B11" w:rsidRDefault="00496A4B" w:rsidP="00E32B11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E32B11">
        <w:rPr>
          <w:b/>
          <w:bCs/>
        </w:rPr>
        <w:t>核心功能：</w:t>
      </w:r>
    </w:p>
    <w:p w14:paraId="56E3F195" w14:textId="77777777" w:rsidR="00E32B11" w:rsidRDefault="00496A4B" w:rsidP="00E32B11">
      <w:pPr>
        <w:pStyle w:val="af6"/>
        <w:numPr>
          <w:ilvl w:val="0"/>
          <w:numId w:val="309"/>
        </w:numPr>
        <w:ind w:firstLineChars="0"/>
        <w:rPr>
          <w:rFonts w:hint="eastAsia"/>
        </w:rPr>
      </w:pPr>
      <w:r>
        <w:t>发表评论：登录用户可对已发布的文章/帖子发表评论（富文本格式，支持图片上传）。</w:t>
      </w:r>
    </w:p>
    <w:p w14:paraId="3727EF63" w14:textId="77777777" w:rsidR="00E32B11" w:rsidRDefault="00496A4B" w:rsidP="00E32B11">
      <w:pPr>
        <w:pStyle w:val="af6"/>
        <w:numPr>
          <w:ilvl w:val="0"/>
          <w:numId w:val="309"/>
        </w:numPr>
        <w:ind w:firstLineChars="0"/>
        <w:rPr>
          <w:rFonts w:hint="eastAsia"/>
        </w:rPr>
      </w:pPr>
      <w:r>
        <w:t>评论回复：支持对评论进行回复，展示回复层级（父评论 → 子评论）。</w:t>
      </w:r>
    </w:p>
    <w:p w14:paraId="6E2915CD" w14:textId="5EE31C2B" w:rsidR="00E32B11" w:rsidRDefault="00496A4B" w:rsidP="00E32B11">
      <w:pPr>
        <w:pStyle w:val="af6"/>
        <w:numPr>
          <w:ilvl w:val="0"/>
          <w:numId w:val="309"/>
        </w:numPr>
        <w:ind w:firstLineChars="0"/>
        <w:rPr>
          <w:rFonts w:hint="eastAsia"/>
        </w:rPr>
      </w:pPr>
      <w:r>
        <w:t>删除评论：用户可删除自己发表的评论；</w:t>
      </w:r>
      <w:r w:rsidR="00F63F06">
        <w:rPr>
          <w:rFonts w:hint="eastAsia"/>
        </w:rPr>
        <w:t>文章作者可删除自己发表的文章下的任意评论；</w:t>
      </w:r>
      <w:r>
        <w:t>管理员可删除任意评论。</w:t>
      </w:r>
    </w:p>
    <w:p w14:paraId="09B98DF9" w14:textId="7695DC15" w:rsidR="00496A4B" w:rsidRDefault="00496A4B" w:rsidP="00E32B11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E32B11">
        <w:rPr>
          <w:b/>
          <w:bCs/>
        </w:rPr>
        <w:t>权限控制：</w:t>
      </w:r>
      <w:r>
        <w:t>仅登录用户可发表评论；仅评论作者可删除自己的评论；管理员可删除任意评论。</w:t>
      </w:r>
    </w:p>
    <w:p w14:paraId="3D0BD7F3" w14:textId="5F6B79EF" w:rsidR="00C27414" w:rsidRDefault="00496A4B" w:rsidP="00C27414">
      <w:pPr>
        <w:pStyle w:val="3"/>
      </w:pPr>
      <w:bookmarkStart w:id="91" w:name="heading_64"/>
      <w:bookmarkStart w:id="92" w:name="_Toc218619889"/>
      <w:r>
        <w:t xml:space="preserve">4.3.5 </w:t>
      </w:r>
      <w:r>
        <w:t>点赞与收藏</w:t>
      </w:r>
      <w:bookmarkEnd w:id="91"/>
      <w:bookmarkEnd w:id="92"/>
    </w:p>
    <w:p w14:paraId="3E708DA6" w14:textId="3B16C708" w:rsidR="00496A4B" w:rsidRDefault="00496A4B" w:rsidP="00C27414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27433">
        <w:rPr>
          <w:b/>
          <w:bCs/>
        </w:rPr>
        <w:t>功能描述：</w:t>
      </w:r>
      <w:r>
        <w:t>支持用户对文章、帖子、评论进行点赞，对文章、帖子进行收藏。</w:t>
      </w:r>
    </w:p>
    <w:p w14:paraId="7EF6E7C0" w14:textId="7B1E5058" w:rsidR="00496A4B" w:rsidRPr="00027433" w:rsidRDefault="00496A4B" w:rsidP="00C27414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027433">
        <w:rPr>
          <w:b/>
          <w:bCs/>
        </w:rPr>
        <w:t>核心功能：</w:t>
      </w:r>
    </w:p>
    <w:p w14:paraId="6125B7C5" w14:textId="311BC369" w:rsidR="00496A4B" w:rsidRDefault="00496A4B" w:rsidP="00C27414">
      <w:pPr>
        <w:pStyle w:val="af6"/>
        <w:numPr>
          <w:ilvl w:val="0"/>
          <w:numId w:val="308"/>
        </w:numPr>
        <w:ind w:firstLineChars="0"/>
        <w:rPr>
          <w:rFonts w:hint="eastAsia"/>
        </w:rPr>
      </w:pPr>
      <w:r>
        <w:t>点赞：登录用户可点赞，再次点击取消点赞；实时更新点赞数，避免重复点赞（通过 userId + targetType + targetId 唯一约束）。</w:t>
      </w:r>
    </w:p>
    <w:p w14:paraId="0422F62E" w14:textId="36566533" w:rsidR="00C27414" w:rsidRDefault="00496A4B" w:rsidP="00C27414">
      <w:pPr>
        <w:pStyle w:val="af6"/>
        <w:numPr>
          <w:ilvl w:val="0"/>
          <w:numId w:val="308"/>
        </w:numPr>
        <w:ind w:firstLineChars="0"/>
        <w:rPr>
          <w:rFonts w:hint="eastAsia"/>
        </w:rPr>
      </w:pPr>
      <w:r>
        <w:t>收藏：登录用户可收藏文章/帖子，再次点击取消收藏；收藏后可在“我的收藏”中查看。</w:t>
      </w:r>
    </w:p>
    <w:p w14:paraId="6D2A043E" w14:textId="35BBE3E7" w:rsidR="00496A4B" w:rsidRDefault="00496A4B" w:rsidP="00C27414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27433">
        <w:rPr>
          <w:b/>
          <w:bCs/>
        </w:rPr>
        <w:t>权限控制：</w:t>
      </w:r>
      <w:r>
        <w:t>仅登录用户可操作，仅能对自己的互动行为进行管理。</w:t>
      </w:r>
    </w:p>
    <w:p w14:paraId="416263D9" w14:textId="61E61725" w:rsidR="001679B0" w:rsidRDefault="00496A4B" w:rsidP="001679B0">
      <w:pPr>
        <w:pStyle w:val="2"/>
        <w:spacing w:before="163"/>
      </w:pPr>
      <w:bookmarkStart w:id="93" w:name="heading_65"/>
      <w:bookmarkStart w:id="94" w:name="_Toc218619890"/>
      <w:r>
        <w:t xml:space="preserve">4.4 </w:t>
      </w:r>
      <w:r>
        <w:t>全文搜索模块</w:t>
      </w:r>
      <w:bookmarkEnd w:id="93"/>
      <w:bookmarkEnd w:id="94"/>
    </w:p>
    <w:p w14:paraId="7496E0B3" w14:textId="3154C032" w:rsidR="00496A4B" w:rsidRDefault="00496A4B" w:rsidP="001679B0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1679B0">
        <w:rPr>
          <w:b/>
          <w:bCs/>
        </w:rPr>
        <w:t>功能描述：</w:t>
      </w:r>
      <w:r>
        <w:t>支持用户对文章标题、正文及帖子标题、正文进行快速检索，返回精准匹配结果。</w:t>
      </w:r>
    </w:p>
    <w:p w14:paraId="5B3721D8" w14:textId="6425A237" w:rsidR="00496A4B" w:rsidRPr="001679B0" w:rsidRDefault="00496A4B" w:rsidP="001679B0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1679B0">
        <w:rPr>
          <w:b/>
          <w:bCs/>
        </w:rPr>
        <w:t>核心功能：</w:t>
      </w:r>
    </w:p>
    <w:p w14:paraId="6D1A4E2E" w14:textId="6D808AEC" w:rsidR="00496A4B" w:rsidRDefault="00496A4B" w:rsidP="001679B0">
      <w:pPr>
        <w:pStyle w:val="af6"/>
        <w:numPr>
          <w:ilvl w:val="0"/>
          <w:numId w:val="310"/>
        </w:numPr>
        <w:ind w:firstLineChars="0"/>
        <w:rPr>
          <w:rFonts w:hint="eastAsia"/>
        </w:rPr>
      </w:pPr>
      <w:r>
        <w:t>搜索输入：提供搜索框，支持关键词输入，实时提示热门搜索词。</w:t>
      </w:r>
    </w:p>
    <w:p w14:paraId="25363E70" w14:textId="293918B8" w:rsidR="00496A4B" w:rsidRDefault="00496A4B" w:rsidP="001679B0">
      <w:pPr>
        <w:pStyle w:val="af6"/>
        <w:numPr>
          <w:ilvl w:val="0"/>
          <w:numId w:val="310"/>
        </w:numPr>
        <w:ind w:firstLineChars="0"/>
        <w:rPr>
          <w:rFonts w:hint="eastAsia"/>
        </w:rPr>
      </w:pPr>
      <w:r>
        <w:t>搜索范围：默认搜索全部内容（文章 + 帖子），支持切换搜索范围（仅文章/仅帖子）。</w:t>
      </w:r>
    </w:p>
    <w:p w14:paraId="2D060EC1" w14:textId="5AE38C00" w:rsidR="00496A4B" w:rsidRDefault="00496A4B" w:rsidP="001679B0">
      <w:pPr>
        <w:pStyle w:val="af6"/>
        <w:numPr>
          <w:ilvl w:val="0"/>
          <w:numId w:val="310"/>
        </w:numPr>
        <w:ind w:firstLineChars="0"/>
        <w:rPr>
          <w:rFonts w:hint="eastAsia"/>
        </w:rPr>
      </w:pPr>
      <w:r>
        <w:t>结果展示：分页展示搜索结果，包含标题、摘要（关键词高亮）、作者、发布时间、阅读量等信息，点击可跳转至详情页。</w:t>
      </w:r>
    </w:p>
    <w:p w14:paraId="5C70C134" w14:textId="74FE8642" w:rsidR="00496A4B" w:rsidRDefault="00496A4B" w:rsidP="001679B0">
      <w:pPr>
        <w:pStyle w:val="af6"/>
        <w:numPr>
          <w:ilvl w:val="0"/>
          <w:numId w:val="310"/>
        </w:numPr>
        <w:ind w:firstLineChars="0"/>
        <w:rPr>
          <w:rFonts w:hint="eastAsia"/>
        </w:rPr>
      </w:pPr>
      <w:r>
        <w:t>排序方式：支持按相关度、发布时间、阅读量排序。</w:t>
      </w:r>
    </w:p>
    <w:p w14:paraId="726D5A3A" w14:textId="77777777" w:rsidR="0035164C" w:rsidRDefault="00496A4B" w:rsidP="0035164C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1679B0">
        <w:rPr>
          <w:b/>
          <w:bCs/>
        </w:rPr>
        <w:t>技术实现：</w:t>
      </w:r>
      <w:r>
        <w:t>基础版基于 MySQL 模糊查询（LIKE %关键词%），优化版集成 Elasticsearch 实现全文检索，提升搜索效率与精准度。</w:t>
      </w:r>
    </w:p>
    <w:p w14:paraId="53AEB87C" w14:textId="2AD96E68" w:rsidR="00496A4B" w:rsidRDefault="00496A4B" w:rsidP="0035164C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35164C">
        <w:rPr>
          <w:b/>
          <w:bCs/>
        </w:rPr>
        <w:lastRenderedPageBreak/>
        <w:t>权限控制：</w:t>
      </w:r>
      <w:r>
        <w:t>公开访问，无需登录；仅返回已发布的文章/帖子（未审核、下架、删除的内容不参与搜索）。</w:t>
      </w:r>
    </w:p>
    <w:p w14:paraId="70E84EFA" w14:textId="77777777" w:rsidR="00496A4B" w:rsidRDefault="00496A4B" w:rsidP="00027433">
      <w:pPr>
        <w:pStyle w:val="2"/>
        <w:spacing w:before="163"/>
      </w:pPr>
      <w:bookmarkStart w:id="95" w:name="heading_66"/>
      <w:bookmarkStart w:id="96" w:name="_Toc218619891"/>
      <w:r>
        <w:t xml:space="preserve">4.5 </w:t>
      </w:r>
      <w:r>
        <w:t>系统管理模块</w:t>
      </w:r>
      <w:bookmarkEnd w:id="95"/>
      <w:bookmarkEnd w:id="96"/>
    </w:p>
    <w:p w14:paraId="1B2AB62C" w14:textId="77777777" w:rsidR="00496A4B" w:rsidRDefault="00496A4B" w:rsidP="00027433">
      <w:pPr>
        <w:pStyle w:val="af6"/>
        <w:rPr>
          <w:rFonts w:hint="eastAsia"/>
        </w:rPr>
      </w:pPr>
      <w:r>
        <w:t>系统管理模块为管理员专属功能，用于系统配置、内容审核、数据统计，具体功能如下：</w:t>
      </w:r>
    </w:p>
    <w:p w14:paraId="22D2E3F4" w14:textId="79E0ADE0" w:rsidR="006E3ECB" w:rsidRDefault="00496A4B" w:rsidP="006E3ECB">
      <w:pPr>
        <w:pStyle w:val="3"/>
      </w:pPr>
      <w:bookmarkStart w:id="97" w:name="heading_67"/>
      <w:bookmarkStart w:id="98" w:name="_Toc218619892"/>
      <w:r>
        <w:t xml:space="preserve">4.5.1 </w:t>
      </w:r>
      <w:r>
        <w:t>系统配置</w:t>
      </w:r>
      <w:bookmarkEnd w:id="97"/>
      <w:bookmarkEnd w:id="98"/>
    </w:p>
    <w:p w14:paraId="77688BAC" w14:textId="13974C3D" w:rsidR="00496A4B" w:rsidRDefault="00496A4B" w:rsidP="006E3ECB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6E3ECB">
        <w:rPr>
          <w:b/>
          <w:bCs/>
        </w:rPr>
        <w:t>功能描述：</w:t>
      </w:r>
      <w:r>
        <w:t>支持管理员配置系统基础信息，包括网站名称、Logo、公告、版权信息等。</w:t>
      </w:r>
    </w:p>
    <w:p w14:paraId="06BA5928" w14:textId="77777777" w:rsidR="006E3ECB" w:rsidRPr="006E3ECB" w:rsidRDefault="00496A4B" w:rsidP="006E3ECB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6E3ECB">
        <w:rPr>
          <w:b/>
          <w:bCs/>
        </w:rPr>
        <w:t>核心功能：</w:t>
      </w:r>
    </w:p>
    <w:p w14:paraId="5B7B2388" w14:textId="7921C7FE" w:rsidR="00496A4B" w:rsidRDefault="00496A4B" w:rsidP="006E3ECB">
      <w:pPr>
        <w:pStyle w:val="af6"/>
        <w:numPr>
          <w:ilvl w:val="0"/>
          <w:numId w:val="312"/>
        </w:numPr>
        <w:ind w:firstLineChars="0"/>
        <w:rPr>
          <w:rFonts w:hint="eastAsia"/>
        </w:rPr>
      </w:pPr>
      <w:r>
        <w:t>基础配置：修改网站名称、上传 Logo 图片、设置网站公告（首页展示）、编辑版权信息。</w:t>
      </w:r>
    </w:p>
    <w:p w14:paraId="0B92AAB6" w14:textId="1E93A274" w:rsidR="006E3ECB" w:rsidRDefault="00496A4B" w:rsidP="006E3ECB">
      <w:pPr>
        <w:pStyle w:val="af6"/>
        <w:numPr>
          <w:ilvl w:val="0"/>
          <w:numId w:val="312"/>
        </w:numPr>
        <w:ind w:firstLineChars="0"/>
        <w:rPr>
          <w:rFonts w:hint="eastAsia"/>
        </w:rPr>
      </w:pPr>
      <w:r>
        <w:t>安全配置：修改 JWT Token 有效期、设置密码强度要求、配置敏感词库（用于内容过滤）。</w:t>
      </w:r>
    </w:p>
    <w:p w14:paraId="410DF9E4" w14:textId="6DF92F26" w:rsidR="00496A4B" w:rsidRDefault="00496A4B" w:rsidP="006E3ECB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6E3ECB">
        <w:rPr>
          <w:b/>
          <w:bCs/>
        </w:rPr>
        <w:t>权限控制：</w:t>
      </w:r>
      <w:r>
        <w:t>仅 ADMIN 角色可操作。</w:t>
      </w:r>
    </w:p>
    <w:p w14:paraId="122595FB" w14:textId="038B4A9E" w:rsidR="006E3ECB" w:rsidRDefault="00496A4B" w:rsidP="006E3ECB">
      <w:pPr>
        <w:pStyle w:val="3"/>
      </w:pPr>
      <w:bookmarkStart w:id="99" w:name="heading_68"/>
      <w:bookmarkStart w:id="100" w:name="_Toc218619893"/>
      <w:r>
        <w:t xml:space="preserve">4.5.2 </w:t>
      </w:r>
      <w:r>
        <w:t>内容审核</w:t>
      </w:r>
      <w:bookmarkEnd w:id="99"/>
      <w:bookmarkEnd w:id="100"/>
    </w:p>
    <w:p w14:paraId="20307759" w14:textId="2F7C8A97" w:rsidR="00496A4B" w:rsidRDefault="00496A4B" w:rsidP="006E3ECB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2B2C0A">
        <w:rPr>
          <w:b/>
          <w:bCs/>
        </w:rPr>
        <w:t>功能描述：</w:t>
      </w:r>
      <w:r>
        <w:t>管理员审核用户发布的帖子、评论，处理违规内容。</w:t>
      </w:r>
    </w:p>
    <w:p w14:paraId="7E5F6121" w14:textId="085DA916" w:rsidR="00496A4B" w:rsidRPr="002B2C0A" w:rsidRDefault="00496A4B" w:rsidP="006E3ECB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2B2C0A">
        <w:rPr>
          <w:b/>
          <w:bCs/>
        </w:rPr>
        <w:t>核心功能：</w:t>
      </w:r>
    </w:p>
    <w:p w14:paraId="271F6BB0" w14:textId="77777777" w:rsidR="006E3ECB" w:rsidRDefault="00496A4B" w:rsidP="006E3ECB">
      <w:pPr>
        <w:pStyle w:val="af6"/>
        <w:numPr>
          <w:ilvl w:val="0"/>
          <w:numId w:val="313"/>
        </w:numPr>
        <w:ind w:firstLineChars="0"/>
        <w:rPr>
          <w:rFonts w:hint="eastAsia"/>
        </w:rPr>
      </w:pPr>
      <w:r>
        <w:t>帖子审核：查看待审核帖子列表，审核通过/驳回，批量审核。</w:t>
      </w:r>
    </w:p>
    <w:p w14:paraId="158B4DD8" w14:textId="77777777" w:rsidR="006E3ECB" w:rsidRDefault="00496A4B" w:rsidP="006E3ECB">
      <w:pPr>
        <w:pStyle w:val="af6"/>
        <w:numPr>
          <w:ilvl w:val="0"/>
          <w:numId w:val="313"/>
        </w:numPr>
        <w:ind w:firstLineChars="0"/>
        <w:rPr>
          <w:rFonts w:hint="eastAsia"/>
        </w:rPr>
      </w:pPr>
      <w:r>
        <w:t>评论审核：查看待审核评论（可选功能，默认评论无需审核），删除违规评论。</w:t>
      </w:r>
    </w:p>
    <w:p w14:paraId="707B401A" w14:textId="2C24A99A" w:rsidR="006E3ECB" w:rsidRDefault="00496A4B" w:rsidP="006E3ECB">
      <w:pPr>
        <w:pStyle w:val="af6"/>
        <w:numPr>
          <w:ilvl w:val="0"/>
          <w:numId w:val="313"/>
        </w:numPr>
        <w:ind w:firstLineChars="0"/>
        <w:rPr>
          <w:rFonts w:hint="eastAsia"/>
        </w:rPr>
      </w:pPr>
      <w:r>
        <w:t>违规处理：对发布违规内容的用户进行警告（系统消息）或禁用账号。</w:t>
      </w:r>
    </w:p>
    <w:p w14:paraId="53A8C62C" w14:textId="123AAFE9" w:rsidR="00496A4B" w:rsidRDefault="00496A4B" w:rsidP="006E3ECB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2B2C0A">
        <w:rPr>
          <w:b/>
          <w:bCs/>
        </w:rPr>
        <w:t>权限控制：</w:t>
      </w:r>
      <w:r>
        <w:t>仅 ADMIN 角色可操作。</w:t>
      </w:r>
    </w:p>
    <w:p w14:paraId="4CE5FB48" w14:textId="1043DBDA" w:rsidR="002B2C0A" w:rsidRDefault="00496A4B" w:rsidP="002B2C0A">
      <w:pPr>
        <w:pStyle w:val="3"/>
      </w:pPr>
      <w:bookmarkStart w:id="101" w:name="heading_69"/>
      <w:bookmarkStart w:id="102" w:name="_Toc218619894"/>
      <w:r>
        <w:t xml:space="preserve">4.5.3 </w:t>
      </w:r>
      <w:r>
        <w:t>数据统计</w:t>
      </w:r>
      <w:bookmarkEnd w:id="101"/>
      <w:bookmarkEnd w:id="102"/>
    </w:p>
    <w:p w14:paraId="5B37AAD8" w14:textId="7D8E8E86" w:rsidR="00496A4B" w:rsidRDefault="00496A4B" w:rsidP="002B2C0A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8219B2">
        <w:rPr>
          <w:b/>
          <w:bCs/>
        </w:rPr>
        <w:t>功能描述：</w:t>
      </w:r>
      <w:r>
        <w:t>展示系统核心数据统计信息，便于管理员了解系统运行状态。</w:t>
      </w:r>
    </w:p>
    <w:p w14:paraId="01A20853" w14:textId="23F55F13" w:rsidR="00496A4B" w:rsidRPr="008219B2" w:rsidRDefault="00496A4B" w:rsidP="002B2C0A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8219B2">
        <w:rPr>
          <w:b/>
          <w:bCs/>
        </w:rPr>
        <w:t>核心统计项：</w:t>
      </w:r>
    </w:p>
    <w:p w14:paraId="0F384C37" w14:textId="77777777" w:rsidR="002B2C0A" w:rsidRDefault="00496A4B" w:rsidP="002B2C0A">
      <w:pPr>
        <w:pStyle w:val="af6"/>
        <w:numPr>
          <w:ilvl w:val="0"/>
          <w:numId w:val="314"/>
        </w:numPr>
        <w:ind w:firstLineChars="0"/>
        <w:rPr>
          <w:rFonts w:hint="eastAsia"/>
        </w:rPr>
      </w:pPr>
      <w:r>
        <w:t>用户统计：总用户数、今日新增用户数、活跃用户数（近 7 天登录）。</w:t>
      </w:r>
    </w:p>
    <w:p w14:paraId="241532C5" w14:textId="77777777" w:rsidR="002B2C0A" w:rsidRDefault="00496A4B" w:rsidP="002B2C0A">
      <w:pPr>
        <w:pStyle w:val="af6"/>
        <w:numPr>
          <w:ilvl w:val="0"/>
          <w:numId w:val="314"/>
        </w:numPr>
        <w:ind w:firstLineChars="0"/>
        <w:rPr>
          <w:rFonts w:hint="eastAsia"/>
        </w:rPr>
      </w:pPr>
      <w:r>
        <w:t>内容统计：总文章数、总帖子数、总评论数、今日新增内容数。</w:t>
      </w:r>
    </w:p>
    <w:p w14:paraId="38962ACF" w14:textId="77777777" w:rsidR="002B2C0A" w:rsidRDefault="00496A4B" w:rsidP="002B2C0A">
      <w:pPr>
        <w:pStyle w:val="af6"/>
        <w:numPr>
          <w:ilvl w:val="0"/>
          <w:numId w:val="314"/>
        </w:numPr>
        <w:ind w:firstLineChars="0"/>
        <w:rPr>
          <w:rFonts w:hint="eastAsia"/>
        </w:rPr>
      </w:pPr>
      <w:r>
        <w:t>互动统计：总点赞数、总收藏数。</w:t>
      </w:r>
    </w:p>
    <w:p w14:paraId="53DC9069" w14:textId="79547840" w:rsidR="00496A4B" w:rsidRDefault="00496A4B" w:rsidP="002B2C0A">
      <w:pPr>
        <w:pStyle w:val="af6"/>
        <w:numPr>
          <w:ilvl w:val="0"/>
          <w:numId w:val="314"/>
        </w:numPr>
        <w:ind w:firstLineChars="0"/>
        <w:rPr>
          <w:rFonts w:hint="eastAsia"/>
        </w:rPr>
      </w:pPr>
      <w:r>
        <w:t>展示方式：数字统计 + 折线图（趋势展示），支持按日/周/月筛选统计周期。</w:t>
      </w:r>
    </w:p>
    <w:p w14:paraId="4B29005A" w14:textId="1F49BAE7" w:rsidR="00725C4F" w:rsidRDefault="00496A4B" w:rsidP="001434FB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8219B2">
        <w:rPr>
          <w:b/>
          <w:bCs/>
        </w:rPr>
        <w:t>权限控制：</w:t>
      </w:r>
      <w:r>
        <w:t>仅 ADMIN 角色可操作。</w:t>
      </w:r>
    </w:p>
    <w:p w14:paraId="3FA3E025" w14:textId="6170B3EB" w:rsidR="00725C4F" w:rsidRDefault="00725C4F" w:rsidP="00725C4F">
      <w:pPr>
        <w:pStyle w:val="1"/>
        <w:spacing w:before="652" w:after="489"/>
      </w:pPr>
      <w:bookmarkStart w:id="103" w:name="_Toc218619895"/>
      <w:r>
        <w:rPr>
          <w:rFonts w:hint="eastAsia"/>
        </w:rPr>
        <w:lastRenderedPageBreak/>
        <w:t>安全设计</w:t>
      </w:r>
      <w:bookmarkEnd w:id="103"/>
    </w:p>
    <w:p w14:paraId="5AACF5C7" w14:textId="77777777" w:rsidR="007672C9" w:rsidRDefault="007672C9" w:rsidP="007672C9">
      <w:pPr>
        <w:pStyle w:val="2"/>
        <w:spacing w:before="163"/>
      </w:pPr>
      <w:bookmarkStart w:id="104" w:name="heading_71"/>
      <w:bookmarkStart w:id="105" w:name="_Toc218619896"/>
      <w:r>
        <w:t xml:space="preserve">5.1 </w:t>
      </w:r>
      <w:r>
        <w:t>认证与授权</w:t>
      </w:r>
      <w:bookmarkEnd w:id="104"/>
      <w:bookmarkEnd w:id="105"/>
    </w:p>
    <w:p w14:paraId="50F97249" w14:textId="378422D9" w:rsidR="00D81D4F" w:rsidRDefault="007672C9" w:rsidP="00D81D4F">
      <w:pPr>
        <w:pStyle w:val="3"/>
      </w:pPr>
      <w:bookmarkStart w:id="106" w:name="heading_72"/>
      <w:bookmarkStart w:id="107" w:name="_Toc218619897"/>
      <w:r>
        <w:t xml:space="preserve">5.1.1 JWT </w:t>
      </w:r>
      <w:r>
        <w:t>认证机制</w:t>
      </w:r>
      <w:bookmarkEnd w:id="106"/>
      <w:bookmarkEnd w:id="107"/>
    </w:p>
    <w:p w14:paraId="7FBBC102" w14:textId="16D0E1AA" w:rsidR="007672C9" w:rsidRPr="00D81D4F" w:rsidRDefault="007672C9" w:rsidP="00D81D4F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C71F9C">
        <w:rPr>
          <w:b/>
          <w:bCs/>
        </w:rPr>
        <w:t>Token 生成：</w:t>
      </w:r>
      <w:r w:rsidRPr="00D81D4F">
        <w:t>用户登录成功后，后端使用 JWT 工具类生成 Token，包含 payload（userId、username、role、expireTime）、header（算法类型 HS256）、signature（签名，使用密钥加密）。</w:t>
      </w:r>
    </w:p>
    <w:p w14:paraId="60E85FD0" w14:textId="0D89D94C" w:rsidR="007672C9" w:rsidRPr="00D81D4F" w:rsidRDefault="007672C9" w:rsidP="00D81D4F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C71F9C">
        <w:rPr>
          <w:b/>
          <w:bCs/>
        </w:rPr>
        <w:t>Token 存储：</w:t>
      </w:r>
      <w:r w:rsidRPr="00D81D4F">
        <w:t>前端将 Token 存储在 localStorage 中，有效期 24 小时，过期后需重新登录。</w:t>
      </w:r>
    </w:p>
    <w:p w14:paraId="4DB09297" w14:textId="2791B5E3" w:rsidR="007672C9" w:rsidRPr="00D81D4F" w:rsidRDefault="007672C9" w:rsidP="00D81D4F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C71F9C">
        <w:rPr>
          <w:b/>
          <w:bCs/>
        </w:rPr>
        <w:t>Token 验证：</w:t>
      </w:r>
      <w:r w:rsidRPr="00D81D4F">
        <w:t>后端通过 JWT 过滤器拦截所有非公开接口请求，解析 Token 并验证：</w:t>
      </w:r>
    </w:p>
    <w:p w14:paraId="02A1C847" w14:textId="77777777" w:rsidR="00D81D4F" w:rsidRPr="00D81D4F" w:rsidRDefault="007672C9" w:rsidP="00D81D4F">
      <w:pPr>
        <w:pStyle w:val="af5"/>
        <w:numPr>
          <w:ilvl w:val="0"/>
          <w:numId w:val="341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D81D4F">
        <w:rPr>
          <w:rFonts w:ascii="宋体" w:eastAsia="宋体" w:hAnsi="宋体" w:cs="Arial"/>
          <w:sz w:val="21"/>
        </w:rPr>
        <w:t>签名验证：检查 Token 签名是否正确（使用预设密钥）。</w:t>
      </w:r>
    </w:p>
    <w:p w14:paraId="25F7598F" w14:textId="77777777" w:rsidR="00D81D4F" w:rsidRPr="00D81D4F" w:rsidRDefault="007672C9" w:rsidP="00D81D4F">
      <w:pPr>
        <w:pStyle w:val="af5"/>
        <w:numPr>
          <w:ilvl w:val="0"/>
          <w:numId w:val="341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D81D4F">
        <w:rPr>
          <w:rFonts w:ascii="宋体" w:eastAsia="宋体" w:hAnsi="宋体" w:cs="Arial"/>
          <w:sz w:val="21"/>
        </w:rPr>
        <w:t>有效期验证：检查 Token 是否过期（expireTime 是否大于当前时间）。</w:t>
      </w:r>
    </w:p>
    <w:p w14:paraId="334CF092" w14:textId="093A8B1C" w:rsidR="00D81D4F" w:rsidRPr="00D81D4F" w:rsidRDefault="007672C9" w:rsidP="00D81D4F">
      <w:pPr>
        <w:pStyle w:val="af5"/>
        <w:numPr>
          <w:ilvl w:val="0"/>
          <w:numId w:val="341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D81D4F">
        <w:rPr>
          <w:rFonts w:ascii="宋体" w:eastAsia="宋体" w:hAnsi="宋体" w:cs="Arial"/>
          <w:sz w:val="21"/>
        </w:rPr>
        <w:t>有效性验证：查询用户信息，检查账号是否禁用。</w:t>
      </w:r>
    </w:p>
    <w:p w14:paraId="022785FA" w14:textId="430BB5DE" w:rsidR="007672C9" w:rsidRPr="00D81D4F" w:rsidRDefault="007672C9" w:rsidP="00D81D4F">
      <w:pPr>
        <w:pStyle w:val="af5"/>
        <w:numPr>
          <w:ilvl w:val="0"/>
          <w:numId w:val="303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C71F9C">
        <w:rPr>
          <w:rFonts w:ascii="宋体" w:eastAsia="宋体" w:hAnsi="宋体" w:cs="Arial"/>
          <w:b/>
          <w:bCs/>
          <w:sz w:val="21"/>
        </w:rPr>
        <w:t>Token 刷新：</w:t>
      </w:r>
      <w:r w:rsidRPr="00D81D4F">
        <w:rPr>
          <w:rFonts w:ascii="宋体" w:eastAsia="宋体" w:hAnsi="宋体" w:cs="Arial"/>
          <w:sz w:val="21"/>
        </w:rPr>
        <w:t>支持 Token 刷新机制，当 Token 即将过期（如剩余 1 小时），前端发起刷新请求，后端生成新 Token 并返回，延长有效期。</w:t>
      </w:r>
    </w:p>
    <w:p w14:paraId="73237A74" w14:textId="5168A7DD" w:rsidR="002A40D2" w:rsidRDefault="007672C9" w:rsidP="002A40D2">
      <w:pPr>
        <w:pStyle w:val="3"/>
      </w:pPr>
      <w:bookmarkStart w:id="108" w:name="heading_73"/>
      <w:bookmarkStart w:id="109" w:name="_Toc218619898"/>
      <w:r>
        <w:t xml:space="preserve">5.1.2 RBAC </w:t>
      </w:r>
      <w:r>
        <w:t>权限模型</w:t>
      </w:r>
      <w:bookmarkEnd w:id="108"/>
      <w:bookmarkEnd w:id="109"/>
    </w:p>
    <w:p w14:paraId="056D1F51" w14:textId="002FA2DB" w:rsidR="007672C9" w:rsidRDefault="007672C9" w:rsidP="002A40D2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C71F9C">
        <w:rPr>
          <w:b/>
          <w:bCs/>
        </w:rPr>
        <w:t>角色定义：</w:t>
      </w:r>
      <w:r>
        <w:t>系统分为 USER（普通用户）和 ADMIN（管理员）两类角色，角色权限边界清晰。</w:t>
      </w:r>
    </w:p>
    <w:p w14:paraId="46571B66" w14:textId="0B95276C" w:rsidR="007672C9" w:rsidRPr="00C71F9C" w:rsidRDefault="007672C9" w:rsidP="002A40D2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C71F9C">
        <w:rPr>
          <w:b/>
          <w:bCs/>
        </w:rPr>
        <w:t>权限控制：</w:t>
      </w:r>
    </w:p>
    <w:p w14:paraId="0E760D12" w14:textId="77777777" w:rsidR="002A40D2" w:rsidRDefault="007672C9" w:rsidP="002A40D2">
      <w:pPr>
        <w:pStyle w:val="af6"/>
        <w:numPr>
          <w:ilvl w:val="0"/>
          <w:numId w:val="343"/>
        </w:numPr>
        <w:ind w:firstLineChars="0"/>
        <w:rPr>
          <w:rFonts w:hint="eastAsia"/>
        </w:rPr>
      </w:pPr>
      <w:r>
        <w:t>接口级权限：通过 Spring Security 的 @PreAuthorize 注解实现，如管理员接口添加 @PreAuthorize("hasRole('ADMIN')")，仅管理员可访问。</w:t>
      </w:r>
    </w:p>
    <w:p w14:paraId="6D421E0B" w14:textId="321944ED" w:rsidR="002A40D2" w:rsidRDefault="007672C9" w:rsidP="002A40D2">
      <w:pPr>
        <w:pStyle w:val="af6"/>
        <w:numPr>
          <w:ilvl w:val="0"/>
          <w:numId w:val="343"/>
        </w:numPr>
        <w:ind w:firstLineChars="0"/>
        <w:rPr>
          <w:rFonts w:hint="eastAsia"/>
        </w:rPr>
      </w:pPr>
      <w:r>
        <w:t>数据级权限：用户仅能操作自己创建的内容（文章、帖子、评论），管理员可操作所有内容；通过 SQL 条件过滤实现（如查询文章时添加 userId = 当前登录用户 ID 条件）</w:t>
      </w:r>
      <w:r w:rsidR="002A40D2">
        <w:rPr>
          <w:rFonts w:hint="eastAsia"/>
        </w:rPr>
        <w:t>。</w:t>
      </w:r>
    </w:p>
    <w:p w14:paraId="3178792B" w14:textId="70AE6413" w:rsidR="007672C9" w:rsidRDefault="007672C9" w:rsidP="002A40D2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C71F9C">
        <w:rPr>
          <w:b/>
          <w:bCs/>
        </w:rPr>
        <w:t>权限动态配置：</w:t>
      </w:r>
      <w:r>
        <w:t>支持通过数据库配置角色权限（扩展功能），管理员可新增角色、分配权限，无需修改代码。</w:t>
      </w:r>
    </w:p>
    <w:p w14:paraId="75CD38AA" w14:textId="77777777" w:rsidR="007672C9" w:rsidRDefault="007672C9" w:rsidP="007672C9">
      <w:pPr>
        <w:pStyle w:val="2"/>
        <w:spacing w:before="163"/>
      </w:pPr>
      <w:bookmarkStart w:id="110" w:name="heading_74"/>
      <w:bookmarkStart w:id="111" w:name="_Toc218619899"/>
      <w:r>
        <w:t xml:space="preserve">5.2 </w:t>
      </w:r>
      <w:r>
        <w:t>接口安全</w:t>
      </w:r>
      <w:bookmarkEnd w:id="110"/>
      <w:bookmarkEnd w:id="111"/>
    </w:p>
    <w:p w14:paraId="2E868B9F" w14:textId="5A0BDCC1" w:rsidR="00C71F9C" w:rsidRDefault="007672C9" w:rsidP="00C71F9C">
      <w:pPr>
        <w:pStyle w:val="3"/>
      </w:pPr>
      <w:bookmarkStart w:id="112" w:name="heading_75"/>
      <w:bookmarkStart w:id="113" w:name="_Toc218619900"/>
      <w:r>
        <w:t xml:space="preserve">5.2.1 </w:t>
      </w:r>
      <w:r>
        <w:t>跨域安全（</w:t>
      </w:r>
      <w:r>
        <w:t>CORS</w:t>
      </w:r>
      <w:r>
        <w:t>）</w:t>
      </w:r>
      <w:bookmarkEnd w:id="112"/>
      <w:bookmarkEnd w:id="113"/>
    </w:p>
    <w:p w14:paraId="555ACF78" w14:textId="77777777" w:rsidR="00C71F9C" w:rsidRDefault="007672C9" w:rsidP="00C71F9C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t>后端配置：</w:t>
      </w:r>
      <w:r>
        <w:t xml:space="preserve">通过 Spring Boot 配置 CORS，允许前端域名（如 </w:t>
      </w:r>
      <w:hyperlink r:id="rId12">
        <w:r>
          <w:rPr>
            <w:color w:val="3370FF"/>
          </w:rPr>
          <w:t>http://localhost:3000</w:t>
        </w:r>
      </w:hyperlink>
      <w:r>
        <w:t>）访问，限制允许的请求方法（GET、POST、PUT、DELETE）和请求头（Content-Type、Authorization）</w:t>
      </w:r>
      <w:r w:rsidR="00C71F9C">
        <w:rPr>
          <w:rFonts w:hint="eastAsia"/>
        </w:rPr>
        <w:t>。</w:t>
      </w:r>
    </w:p>
    <w:p w14:paraId="0AFE7C21" w14:textId="08D458AE" w:rsidR="007672C9" w:rsidRDefault="007672C9" w:rsidP="00C71F9C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lastRenderedPageBreak/>
        <w:t>前端配置：</w:t>
      </w:r>
      <w:r>
        <w:t>Axios 配置 withCredentials: true，支持跨域携带 Cookie（可选，本系统基于 Token 认证，无需 Cookie）。</w:t>
      </w:r>
    </w:p>
    <w:p w14:paraId="24E3AB8B" w14:textId="29296FE0" w:rsidR="00034491" w:rsidRDefault="007672C9" w:rsidP="00034491">
      <w:pPr>
        <w:pStyle w:val="3"/>
      </w:pPr>
      <w:bookmarkStart w:id="114" w:name="heading_76"/>
      <w:bookmarkStart w:id="115" w:name="_Toc218619901"/>
      <w:r>
        <w:t xml:space="preserve">5.2.2 </w:t>
      </w:r>
      <w:r>
        <w:t>请求频率限制</w:t>
      </w:r>
      <w:bookmarkEnd w:id="114"/>
      <w:bookmarkEnd w:id="115"/>
    </w:p>
    <w:p w14:paraId="14B1C74E" w14:textId="4A1334B9" w:rsidR="007672C9" w:rsidRDefault="007672C9" w:rsidP="00034491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t>功能描述：</w:t>
      </w:r>
      <w:r>
        <w:t>限制同一 IP 或同一用户的请求频率，防止恶意请求（如暴力破解、DDOS 攻击）。</w:t>
      </w:r>
    </w:p>
    <w:p w14:paraId="3CB76D29" w14:textId="77777777" w:rsidR="00062979" w:rsidRDefault="007672C9" w:rsidP="0006297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t>技术实现：</w:t>
      </w:r>
      <w:r>
        <w:t>基于 Redis 实现限流，使用 Redis 的 Incr 命令统计单位时间内（如 1 分钟）的请求次数，超过阈值（如 100 次/分钟）则拒绝请求，返回 429 状态码（请求过于频繁）。</w:t>
      </w:r>
    </w:p>
    <w:p w14:paraId="0ACFAC83" w14:textId="19F3E57B" w:rsidR="007672C9" w:rsidRDefault="007672C9" w:rsidP="0006297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t>应用场景：</w:t>
      </w:r>
      <w:r>
        <w:t>登录接口、注册接口、发帖接口等高频访问接口，防止恶意操作。</w:t>
      </w:r>
    </w:p>
    <w:p w14:paraId="10C77958" w14:textId="21EB1EB7" w:rsidR="0008363D" w:rsidRDefault="007672C9" w:rsidP="0008363D">
      <w:pPr>
        <w:pStyle w:val="3"/>
      </w:pPr>
      <w:bookmarkStart w:id="116" w:name="heading_77"/>
      <w:bookmarkStart w:id="117" w:name="_Toc218619902"/>
      <w:r>
        <w:t xml:space="preserve">5.2.3 </w:t>
      </w:r>
      <w:r>
        <w:t>输入校验与过滤</w:t>
      </w:r>
      <w:bookmarkEnd w:id="116"/>
      <w:bookmarkEnd w:id="117"/>
    </w:p>
    <w:p w14:paraId="67C68733" w14:textId="2D2F0C42" w:rsidR="007672C9" w:rsidRDefault="007672C9" w:rsidP="0008363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t>前端校验：</w:t>
      </w:r>
      <w:r>
        <w:t>对用户输入的参数进行合法性校验（如用户名长度、密码强度、邮箱格式、手机号格式），减少无效请求。</w:t>
      </w:r>
    </w:p>
    <w:p w14:paraId="463D91FC" w14:textId="78978C03" w:rsidR="007672C9" w:rsidRDefault="007672C9" w:rsidP="0008363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t>后端校验：</w:t>
      </w:r>
      <w:r>
        <w:t>使用 Spring Validation 进行参数校验（如 @NotBlank、@Size、@Email 注解），校验不通过返回 400 状态码及错误提示。</w:t>
      </w:r>
    </w:p>
    <w:p w14:paraId="1893B038" w14:textId="77777777" w:rsidR="0008363D" w:rsidRDefault="007672C9" w:rsidP="0008363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t>XSS 过滤：</w:t>
      </w:r>
      <w:r>
        <w:t>对用户输入的富文本内容（如帖子正文、评论）进行 XSS 过滤，使用 Hutool 的 XssUtil 工具类转义特殊字符，防止恶意脚本注入。</w:t>
      </w:r>
    </w:p>
    <w:p w14:paraId="47535F1B" w14:textId="4FF58247" w:rsidR="007672C9" w:rsidRDefault="007672C9" w:rsidP="0008363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8363D">
        <w:rPr>
          <w:b/>
          <w:bCs/>
        </w:rPr>
        <w:t>SQL 注入防护：</w:t>
      </w:r>
      <w:r>
        <w:t>依赖 Spring Data JPA 的参数绑定机制，所有数据库操作使用预编译语句，避免 SQL 拼接，杜绝 SQL 注入攻击。</w:t>
      </w:r>
    </w:p>
    <w:p w14:paraId="36465E1E" w14:textId="6D639393" w:rsidR="0008363D" w:rsidRDefault="007672C9" w:rsidP="0008363D">
      <w:pPr>
        <w:pStyle w:val="3"/>
      </w:pPr>
      <w:bookmarkStart w:id="118" w:name="heading_78"/>
      <w:bookmarkStart w:id="119" w:name="_Toc218619903"/>
      <w:r>
        <w:t xml:space="preserve">5.2.4 </w:t>
      </w:r>
      <w:r>
        <w:t>敏感词过滤</w:t>
      </w:r>
      <w:bookmarkEnd w:id="118"/>
      <w:bookmarkEnd w:id="119"/>
    </w:p>
    <w:p w14:paraId="5FD705DF" w14:textId="41398005" w:rsidR="007672C9" w:rsidRDefault="007672C9" w:rsidP="0008363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1A03C6">
        <w:rPr>
          <w:b/>
          <w:bCs/>
        </w:rPr>
        <w:t>功能描述：</w:t>
      </w:r>
      <w:r>
        <w:t>对用户发布的文章、帖子、评论进行敏感词检测，过滤违规内容。</w:t>
      </w:r>
    </w:p>
    <w:p w14:paraId="57093745" w14:textId="13040EB1" w:rsidR="007672C9" w:rsidRPr="001A03C6" w:rsidRDefault="007672C9" w:rsidP="0008363D">
      <w:pPr>
        <w:pStyle w:val="af6"/>
        <w:numPr>
          <w:ilvl w:val="0"/>
          <w:numId w:val="303"/>
        </w:numPr>
        <w:ind w:firstLineChars="0"/>
        <w:rPr>
          <w:rFonts w:hint="eastAsia"/>
          <w:b/>
          <w:bCs/>
        </w:rPr>
      </w:pPr>
      <w:r w:rsidRPr="001A03C6">
        <w:rPr>
          <w:b/>
          <w:bCs/>
        </w:rPr>
        <w:t>技术实现：</w:t>
      </w:r>
    </w:p>
    <w:p w14:paraId="179A2431" w14:textId="67C25648" w:rsidR="007672C9" w:rsidRDefault="007672C9" w:rsidP="0008363D">
      <w:pPr>
        <w:pStyle w:val="af6"/>
        <w:numPr>
          <w:ilvl w:val="0"/>
          <w:numId w:val="344"/>
        </w:numPr>
        <w:ind w:firstLineChars="0"/>
        <w:rPr>
          <w:rFonts w:hint="eastAsia"/>
        </w:rPr>
      </w:pPr>
      <w:r>
        <w:t>敏感词库：维护敏感词列表（如违法、低俗词汇），存储在数据库或配置文件中。</w:t>
      </w:r>
    </w:p>
    <w:p w14:paraId="0F6B2247" w14:textId="3C18EA5C" w:rsidR="007672C9" w:rsidRDefault="007672C9" w:rsidP="0008363D">
      <w:pPr>
        <w:pStyle w:val="af6"/>
        <w:numPr>
          <w:ilvl w:val="0"/>
          <w:numId w:val="344"/>
        </w:numPr>
        <w:ind w:firstLineChars="0"/>
        <w:rPr>
          <w:rFonts w:hint="eastAsia"/>
        </w:rPr>
      </w:pPr>
      <w:r>
        <w:t>检测算法：使用 AC 自动机算法，高效匹配敏感词。</w:t>
      </w:r>
    </w:p>
    <w:p w14:paraId="4AC80C36" w14:textId="2011D9F5" w:rsidR="00725C4F" w:rsidRPr="00410E15" w:rsidRDefault="007672C9" w:rsidP="00410E15">
      <w:pPr>
        <w:pStyle w:val="af6"/>
        <w:numPr>
          <w:ilvl w:val="0"/>
          <w:numId w:val="344"/>
        </w:numPr>
        <w:ind w:firstLineChars="0"/>
        <w:rPr>
          <w:rFonts w:hint="eastAsia"/>
        </w:rPr>
      </w:pPr>
      <w:r>
        <w:t>处理逻辑：发布内容时检测到敏感词，直接拒绝发布并提示用户；或替换敏感词为 *** 后发布（根据系统配置）。</w:t>
      </w:r>
    </w:p>
    <w:p w14:paraId="11BD2612" w14:textId="443641C7" w:rsidR="00725C4F" w:rsidRDefault="00725C4F" w:rsidP="00725C4F">
      <w:pPr>
        <w:pStyle w:val="1"/>
        <w:spacing w:before="652" w:after="489"/>
      </w:pPr>
      <w:bookmarkStart w:id="120" w:name="_Toc218619904"/>
      <w:r>
        <w:rPr>
          <w:rFonts w:hint="eastAsia"/>
        </w:rPr>
        <w:lastRenderedPageBreak/>
        <w:t>性能优化设计</w:t>
      </w:r>
      <w:bookmarkEnd w:id="120"/>
    </w:p>
    <w:p w14:paraId="79F16171" w14:textId="77777777" w:rsidR="00CF0283" w:rsidRDefault="00CF0283" w:rsidP="00CF0283">
      <w:pPr>
        <w:pStyle w:val="2"/>
        <w:spacing w:before="163"/>
      </w:pPr>
      <w:bookmarkStart w:id="121" w:name="heading_80"/>
      <w:bookmarkStart w:id="122" w:name="_Toc218619905"/>
      <w:r>
        <w:t xml:space="preserve">6.1 </w:t>
      </w:r>
      <w:r>
        <w:t>后端性能优化</w:t>
      </w:r>
      <w:bookmarkEnd w:id="121"/>
      <w:bookmarkEnd w:id="122"/>
    </w:p>
    <w:p w14:paraId="412E2CD7" w14:textId="3A1AE149" w:rsidR="001711FD" w:rsidRDefault="00CF0283" w:rsidP="001711FD">
      <w:pPr>
        <w:pStyle w:val="3"/>
      </w:pPr>
      <w:bookmarkStart w:id="123" w:name="heading_81"/>
      <w:bookmarkStart w:id="124" w:name="_Toc218619906"/>
      <w:r>
        <w:t xml:space="preserve">6.1.1 </w:t>
      </w:r>
      <w:r>
        <w:t>数据库优化</w:t>
      </w:r>
      <w:bookmarkEnd w:id="123"/>
      <w:bookmarkEnd w:id="124"/>
    </w:p>
    <w:p w14:paraId="3830CFC2" w14:textId="58BD7974" w:rsidR="00CF0283" w:rsidRDefault="00CF0283" w:rsidP="001711F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C67320">
        <w:rPr>
          <w:b/>
          <w:bCs/>
        </w:rPr>
        <w:t>索引优化：</w:t>
      </w:r>
      <w:r>
        <w:t>为核心查询字段创建索引，提升查询效率，具体索引设计如下：</w:t>
      </w:r>
    </w:p>
    <w:p w14:paraId="1D7A68E9" w14:textId="00514EAB" w:rsidR="001711FD" w:rsidRDefault="00CF0283" w:rsidP="00B3536B">
      <w:pPr>
        <w:pStyle w:val="af6"/>
        <w:numPr>
          <w:ilvl w:val="1"/>
          <w:numId w:val="303"/>
        </w:numPr>
        <w:ind w:firstLineChars="0"/>
        <w:rPr>
          <w:rFonts w:hint="eastAsia"/>
        </w:rPr>
      </w:pPr>
      <w:r>
        <w:t>User 表：username、email 字段创建唯一索引。</w:t>
      </w:r>
    </w:p>
    <w:p w14:paraId="497BA3DE" w14:textId="0E9FA49A" w:rsidR="00CF0283" w:rsidRDefault="00CF0283" w:rsidP="001711FD">
      <w:pPr>
        <w:pStyle w:val="af6"/>
        <w:numPr>
          <w:ilvl w:val="1"/>
          <w:numId w:val="303"/>
        </w:numPr>
        <w:ind w:firstLineChars="0"/>
        <w:rPr>
          <w:rFonts w:hint="eastAsia"/>
        </w:rPr>
      </w:pPr>
      <w:r>
        <w:t>Article 表：userId、status、createTime 字段创建联合索引；title 字段创建普通索引（支持搜索）。</w:t>
      </w:r>
    </w:p>
    <w:p w14:paraId="274A4C6C" w14:textId="3402DB62" w:rsidR="00CF0283" w:rsidRDefault="00CF0283" w:rsidP="00B3536B">
      <w:pPr>
        <w:pStyle w:val="af6"/>
        <w:numPr>
          <w:ilvl w:val="1"/>
          <w:numId w:val="303"/>
        </w:numPr>
        <w:ind w:firstLineChars="0"/>
        <w:rPr>
          <w:rFonts w:hint="eastAsia"/>
        </w:rPr>
      </w:pPr>
      <w:r>
        <w:t>Post 表：userId、boardId、status、createTime 字段创建联合索引；title 字段创建普通索引。</w:t>
      </w:r>
    </w:p>
    <w:p w14:paraId="68629DBA" w14:textId="5313CDF4" w:rsidR="00CF0283" w:rsidRDefault="00CF0283" w:rsidP="00B3536B">
      <w:pPr>
        <w:pStyle w:val="af6"/>
        <w:numPr>
          <w:ilvl w:val="1"/>
          <w:numId w:val="303"/>
        </w:numPr>
        <w:ind w:firstLineChars="0"/>
        <w:rPr>
          <w:rFonts w:hint="eastAsia"/>
        </w:rPr>
      </w:pPr>
      <w:r>
        <w:t>Comment 表：targetType、targetId、createTime 字段创建联合索引。</w:t>
      </w:r>
    </w:p>
    <w:p w14:paraId="09FAED26" w14:textId="7BA9FDC1" w:rsidR="001711FD" w:rsidRDefault="00CF0283" w:rsidP="001711F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C67320">
        <w:rPr>
          <w:b/>
          <w:bCs/>
        </w:rPr>
        <w:t>分页优化：</w:t>
      </w:r>
      <w:r>
        <w:t>使用 Spring Data JPA 的分页查询（Pageable），避免一次性查询大量数据；限制最大分页条数，防止查询压力过大。</w:t>
      </w:r>
    </w:p>
    <w:p w14:paraId="705FA681" w14:textId="3B1AB0BC" w:rsidR="00CF0283" w:rsidRDefault="00CF0283" w:rsidP="001711F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C67320">
        <w:rPr>
          <w:b/>
          <w:bCs/>
        </w:rPr>
        <w:t>事务优化：</w:t>
      </w:r>
      <w:r>
        <w:t>缩小事务范围，仅在关键操作（如用户注册、文章发布）中使用事务；避免在事务中执行耗时操作（如文件上传、网络请求）。</w:t>
      </w:r>
    </w:p>
    <w:p w14:paraId="21966AC1" w14:textId="54E44DF3" w:rsidR="00BF6B9B" w:rsidRDefault="00CF0283" w:rsidP="00BF6B9B">
      <w:pPr>
        <w:pStyle w:val="3"/>
      </w:pPr>
      <w:bookmarkStart w:id="125" w:name="heading_82"/>
      <w:bookmarkStart w:id="126" w:name="_Toc218619907"/>
      <w:r>
        <w:t xml:space="preserve">6.1.2 </w:t>
      </w:r>
      <w:r>
        <w:t>缓存优化</w:t>
      </w:r>
      <w:bookmarkEnd w:id="125"/>
      <w:bookmarkEnd w:id="126"/>
    </w:p>
    <w:p w14:paraId="73954632" w14:textId="6547CDFC" w:rsidR="00CF0283" w:rsidRDefault="00CF0283" w:rsidP="00BF6B9B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36BD9">
        <w:rPr>
          <w:b/>
          <w:bCs/>
        </w:rPr>
        <w:t>缓存策略：</w:t>
      </w:r>
      <w:r>
        <w:t>集成 Redis 缓存高频访问数据，减少数据库查询压力，具体缓存内容如下：</w:t>
      </w:r>
    </w:p>
    <w:p w14:paraId="35246039" w14:textId="77777777" w:rsidR="00BF6B9B" w:rsidRDefault="00CF0283" w:rsidP="00BF6B9B">
      <w:pPr>
        <w:pStyle w:val="af6"/>
        <w:numPr>
          <w:ilvl w:val="1"/>
          <w:numId w:val="303"/>
        </w:numPr>
        <w:ind w:firstLineChars="0"/>
        <w:rPr>
          <w:rFonts w:hint="eastAsia"/>
        </w:rPr>
      </w:pPr>
      <w:r>
        <w:t>用户信息：缓存登录用户的基础信息（userId 为 key），有效期 1 小时。</w:t>
      </w:r>
    </w:p>
    <w:p w14:paraId="2EA4E0D9" w14:textId="77777777" w:rsidR="00BF6B9B" w:rsidRDefault="00CF0283" w:rsidP="00BF6B9B">
      <w:pPr>
        <w:pStyle w:val="af6"/>
        <w:numPr>
          <w:ilvl w:val="1"/>
          <w:numId w:val="303"/>
        </w:numPr>
        <w:ind w:firstLineChars="0"/>
        <w:rPr>
          <w:rFonts w:hint="eastAsia"/>
        </w:rPr>
      </w:pPr>
      <w:r>
        <w:t>文章列表：缓存首页文章列表、热门文章列表，有效期 30 分钟，文章更新时主动失效缓存。</w:t>
      </w:r>
    </w:p>
    <w:p w14:paraId="4495873A" w14:textId="5CD9E7F7" w:rsidR="00BF6B9B" w:rsidRDefault="00CF0283" w:rsidP="00BF6B9B">
      <w:pPr>
        <w:pStyle w:val="af6"/>
        <w:numPr>
          <w:ilvl w:val="1"/>
          <w:numId w:val="303"/>
        </w:numPr>
        <w:ind w:firstLineChars="0"/>
        <w:rPr>
          <w:rFonts w:hint="eastAsia"/>
        </w:rPr>
      </w:pPr>
      <w:r>
        <w:t>标签列表：缓存所有标签信息，有效期 1 天，标签新增/修改时失效缓存。</w:t>
      </w:r>
    </w:p>
    <w:p w14:paraId="163627B5" w14:textId="15CBC01B" w:rsidR="00CF0283" w:rsidRDefault="00CF0283" w:rsidP="00BF6B9B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036BD9">
        <w:rPr>
          <w:b/>
          <w:bCs/>
        </w:rPr>
        <w:t>分布式锁：</w:t>
      </w:r>
      <w:r>
        <w:t>使用 Redis 分布式锁解决并发问题（如文章阅读量统计、点赞操作），避免数据不一致。</w:t>
      </w:r>
    </w:p>
    <w:p w14:paraId="30F9857A" w14:textId="36F4AD35" w:rsidR="00036BD9" w:rsidRDefault="00CF0283" w:rsidP="00036BD9">
      <w:pPr>
        <w:pStyle w:val="3"/>
      </w:pPr>
      <w:bookmarkStart w:id="127" w:name="heading_83"/>
      <w:bookmarkStart w:id="128" w:name="_Toc218619908"/>
      <w:r>
        <w:t xml:space="preserve">6.1.3 </w:t>
      </w:r>
      <w:r>
        <w:t>接口优化</w:t>
      </w:r>
      <w:bookmarkEnd w:id="127"/>
      <w:bookmarkEnd w:id="128"/>
    </w:p>
    <w:p w14:paraId="69D52513" w14:textId="3DF7D85B" w:rsidR="00CF0283" w:rsidRDefault="00CF0283" w:rsidP="00036BD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852AC4">
        <w:rPr>
          <w:b/>
          <w:bCs/>
        </w:rPr>
        <w:t>批量操作：</w:t>
      </w:r>
      <w:r>
        <w:t>支持批量删除文章/帖子、批量审核帖子，减少接口调用次数。</w:t>
      </w:r>
    </w:p>
    <w:p w14:paraId="158BA3C1" w14:textId="77777777" w:rsidR="00036BD9" w:rsidRDefault="00CF0283" w:rsidP="00036BD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852AC4">
        <w:rPr>
          <w:b/>
          <w:bCs/>
        </w:rPr>
        <w:t>数据聚合：</w:t>
      </w:r>
      <w:r>
        <w:t>减少关联查询，通过冗余字段（如 Post 表的 boardName）避免 join 查询；复杂数据通过业务层聚合，而非数据库 join。</w:t>
      </w:r>
    </w:p>
    <w:p w14:paraId="54641CA7" w14:textId="2397E728" w:rsidR="00CF0283" w:rsidRDefault="00CF0283" w:rsidP="00036BD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852AC4">
        <w:rPr>
          <w:b/>
          <w:bCs/>
        </w:rPr>
        <w:t>异步处理：</w:t>
      </w:r>
      <w:r>
        <w:t>耗时操作（如文件上传、邮件发送）采用异步处理（@Async 注解），提升接口响应速度。</w:t>
      </w:r>
    </w:p>
    <w:p w14:paraId="1FAC04CB" w14:textId="77777777" w:rsidR="00CF0283" w:rsidRDefault="00CF0283" w:rsidP="00CF0283">
      <w:pPr>
        <w:pStyle w:val="2"/>
        <w:spacing w:before="163"/>
      </w:pPr>
      <w:bookmarkStart w:id="129" w:name="heading_84"/>
      <w:bookmarkStart w:id="130" w:name="_Toc218619909"/>
      <w:r>
        <w:lastRenderedPageBreak/>
        <w:t xml:space="preserve">6.2 </w:t>
      </w:r>
      <w:r>
        <w:t>前端性能优化</w:t>
      </w:r>
      <w:bookmarkEnd w:id="129"/>
      <w:bookmarkEnd w:id="130"/>
    </w:p>
    <w:p w14:paraId="67227528" w14:textId="626C780D" w:rsidR="00760C59" w:rsidRDefault="00CF0283" w:rsidP="00760C59">
      <w:pPr>
        <w:pStyle w:val="3"/>
      </w:pPr>
      <w:bookmarkStart w:id="131" w:name="heading_85"/>
      <w:bookmarkStart w:id="132" w:name="_Toc218619910"/>
      <w:r>
        <w:t xml:space="preserve">6.2.1 </w:t>
      </w:r>
      <w:r>
        <w:t>资源加载优化</w:t>
      </w:r>
      <w:bookmarkEnd w:id="131"/>
      <w:bookmarkEnd w:id="132"/>
    </w:p>
    <w:p w14:paraId="288EAC19" w14:textId="77777777" w:rsidR="00760C59" w:rsidRDefault="00CF0283" w:rsidP="00760C5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2D098D">
        <w:rPr>
          <w:b/>
          <w:bCs/>
        </w:rPr>
        <w:t>路由懒加载：</w:t>
      </w:r>
      <w:r>
        <w:t>通过 Vue Router 的 dynamic import 语法，仅在访问路由时加载页面组件，减少首屏加载时间。</w:t>
      </w:r>
    </w:p>
    <w:p w14:paraId="4DE0A7F7" w14:textId="77777777" w:rsidR="00760C59" w:rsidRDefault="00CF0283" w:rsidP="00760C5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2D098D">
        <w:rPr>
          <w:b/>
          <w:bCs/>
        </w:rPr>
        <w:t>资源压缩与合并：</w:t>
      </w:r>
      <w:r>
        <w:t>Vite 构建时自动压缩 JS、CSS、HTML 文件；使用 CDN 加载第三方库（如 Vue、Element Plus），减少本地资源体积。</w:t>
      </w:r>
    </w:p>
    <w:p w14:paraId="0B5C2BD4" w14:textId="7EE90E90" w:rsidR="00CF0283" w:rsidRDefault="00CF0283" w:rsidP="00760C5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2D098D">
        <w:rPr>
          <w:b/>
          <w:bCs/>
        </w:rPr>
        <w:t>图片优化：</w:t>
      </w:r>
      <w:r>
        <w:t>图片上传时压缩尺寸与质量（使用 Thumbnailator 工具）；前端使用懒加载（v-lazy 指令）加载图片，仅当图片进入视口时加载。</w:t>
      </w:r>
    </w:p>
    <w:p w14:paraId="12032232" w14:textId="66C25125" w:rsidR="002D098D" w:rsidRDefault="00CF0283" w:rsidP="002D098D">
      <w:pPr>
        <w:pStyle w:val="3"/>
      </w:pPr>
      <w:bookmarkStart w:id="133" w:name="heading_86"/>
      <w:bookmarkStart w:id="134" w:name="_Toc218619911"/>
      <w:r>
        <w:t xml:space="preserve">6.2.2 </w:t>
      </w:r>
      <w:r>
        <w:t>渲染优化</w:t>
      </w:r>
      <w:bookmarkEnd w:id="133"/>
      <w:bookmarkEnd w:id="134"/>
    </w:p>
    <w:p w14:paraId="1FFA9109" w14:textId="1DDCF204" w:rsidR="00CF0283" w:rsidRDefault="00CF0283" w:rsidP="002D098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2D098D">
        <w:rPr>
          <w:b/>
          <w:bCs/>
        </w:rPr>
        <w:t>组件复用：</w:t>
      </w:r>
      <w:r>
        <w:t>封装通用组件（如分页、搜索框、文章卡片），减少重复渲染。</w:t>
      </w:r>
    </w:p>
    <w:p w14:paraId="72D689C6" w14:textId="77777777" w:rsidR="002D098D" w:rsidRDefault="00CF0283" w:rsidP="002D098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2D098D">
        <w:rPr>
          <w:b/>
          <w:bCs/>
        </w:rPr>
        <w:t>虚拟列表：</w:t>
      </w:r>
      <w:r>
        <w:t>对长列表（如文章列表、帖子列表）使用虚拟列表（如 vue-virtual-scroller），仅渲染可视区域内的组件，提升渲染性能。</w:t>
      </w:r>
    </w:p>
    <w:p w14:paraId="4D9DDD01" w14:textId="03A883D7" w:rsidR="00CF0283" w:rsidRDefault="00CF0283" w:rsidP="002D098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2D098D">
        <w:rPr>
          <w:b/>
          <w:bCs/>
        </w:rPr>
        <w:t>响应式数据优化：</w:t>
      </w:r>
      <w:r>
        <w:t>避免不必要的响应式数据，使用 ref 替代 reactive 优化简单数据；合理使用 computed 缓存计算结果，避免重复计算。</w:t>
      </w:r>
    </w:p>
    <w:p w14:paraId="767D5735" w14:textId="0A554BEE" w:rsidR="00920269" w:rsidRDefault="00CF0283" w:rsidP="00920269">
      <w:pPr>
        <w:pStyle w:val="3"/>
      </w:pPr>
      <w:bookmarkStart w:id="135" w:name="heading_87"/>
      <w:bookmarkStart w:id="136" w:name="_Toc218619912"/>
      <w:r>
        <w:t xml:space="preserve">6.2.3 </w:t>
      </w:r>
      <w:r>
        <w:t>请求优化</w:t>
      </w:r>
      <w:bookmarkEnd w:id="135"/>
      <w:bookmarkEnd w:id="136"/>
    </w:p>
    <w:p w14:paraId="3A1B886D" w14:textId="77777777" w:rsidR="00920269" w:rsidRDefault="00CF0283" w:rsidP="0092026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865B97">
        <w:rPr>
          <w:b/>
          <w:bCs/>
        </w:rPr>
        <w:t>请求缓存：</w:t>
      </w:r>
      <w:r>
        <w:t>对高频访问且不常变化的接口（如标签列表、首页文章）进行本地缓存（localStorage），设置缓存有效期，减少请求次数。</w:t>
      </w:r>
    </w:p>
    <w:p w14:paraId="620B19FA" w14:textId="77777777" w:rsidR="00920269" w:rsidRDefault="00CF0283" w:rsidP="00920269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865B97">
        <w:rPr>
          <w:b/>
          <w:bCs/>
        </w:rPr>
        <w:t>重复请求取消：</w:t>
      </w:r>
      <w:r>
        <w:t>通过 Axios 拦截器取消重复请求（如快速点击按钮发起的相同请求），避免资源浪费。</w:t>
      </w:r>
    </w:p>
    <w:p w14:paraId="03652AB1" w14:textId="40CB836D" w:rsidR="00725C4F" w:rsidRDefault="00CF0283" w:rsidP="00865B97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 w:rsidRPr="00865B97">
        <w:rPr>
          <w:b/>
          <w:bCs/>
        </w:rPr>
        <w:t>批量请求合并：</w:t>
      </w:r>
      <w:r>
        <w:t>将多个独立请求合并为一个批量请求（如获取多个文章详情），减少接口调用次数。</w:t>
      </w:r>
    </w:p>
    <w:p w14:paraId="54E3C934" w14:textId="58D452B9" w:rsidR="00725C4F" w:rsidRDefault="00725C4F" w:rsidP="00725C4F">
      <w:pPr>
        <w:pStyle w:val="1"/>
        <w:spacing w:before="652" w:after="489"/>
      </w:pPr>
      <w:bookmarkStart w:id="137" w:name="_Toc218619913"/>
      <w:r>
        <w:rPr>
          <w:rFonts w:hint="eastAsia"/>
        </w:rPr>
        <w:t>部署与运维设计</w:t>
      </w:r>
      <w:bookmarkEnd w:id="137"/>
    </w:p>
    <w:p w14:paraId="1F48502E" w14:textId="77777777" w:rsidR="00865B97" w:rsidRDefault="00865B97" w:rsidP="00865B97">
      <w:pPr>
        <w:pStyle w:val="2"/>
        <w:spacing w:before="163"/>
      </w:pPr>
      <w:bookmarkStart w:id="138" w:name="heading_89"/>
      <w:bookmarkStart w:id="139" w:name="_Toc218619914"/>
      <w:r>
        <w:t xml:space="preserve">7.1 </w:t>
      </w:r>
      <w:r>
        <w:t>环境要求</w:t>
      </w:r>
      <w:bookmarkEnd w:id="138"/>
      <w:bookmarkEnd w:id="139"/>
    </w:p>
    <w:p w14:paraId="575370E0" w14:textId="1E2963D3" w:rsidR="00865B97" w:rsidRDefault="00865B97" w:rsidP="00865B97">
      <w:pPr>
        <w:pStyle w:val="3"/>
      </w:pPr>
      <w:bookmarkStart w:id="140" w:name="heading_90"/>
      <w:bookmarkStart w:id="141" w:name="_Toc218619915"/>
      <w:r>
        <w:t xml:space="preserve">7.1.1 </w:t>
      </w:r>
      <w:r>
        <w:t>开发环境</w:t>
      </w:r>
      <w:bookmarkEnd w:id="140"/>
      <w:bookmarkEnd w:id="141"/>
    </w:p>
    <w:p w14:paraId="7C8D8BA0" w14:textId="5B6911F6" w:rsidR="00865B97" w:rsidRDefault="00865B97" w:rsidP="00865B97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>
        <w:t>后端环境：JDK 17+、Maven 3.6+、MySQL 8.0+、Redis 6.0+（可选）。</w:t>
      </w:r>
    </w:p>
    <w:p w14:paraId="59B5A1AB" w14:textId="77777777" w:rsidR="00865B97" w:rsidRDefault="00865B97" w:rsidP="00865B97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>
        <w:t>前端环境：Node.js 16+、NPM 8+。</w:t>
      </w:r>
    </w:p>
    <w:p w14:paraId="710CC3CD" w14:textId="30522080" w:rsidR="00865B97" w:rsidRDefault="00865B97" w:rsidP="00865B97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>
        <w:lastRenderedPageBreak/>
        <w:t>开发工具：IntelliJ IDEA（后端）、Visual Studio Code（前端）、Navicat（数据库管理）。</w:t>
      </w:r>
    </w:p>
    <w:p w14:paraId="66BDD0B2" w14:textId="1B9BEF8D" w:rsidR="002834ED" w:rsidRDefault="00865B97" w:rsidP="002834ED">
      <w:pPr>
        <w:pStyle w:val="3"/>
      </w:pPr>
      <w:bookmarkStart w:id="142" w:name="heading_91"/>
      <w:bookmarkStart w:id="143" w:name="_Toc218619916"/>
      <w:r>
        <w:t xml:space="preserve">7.1.2 </w:t>
      </w:r>
      <w:r>
        <w:t>生产环境</w:t>
      </w:r>
      <w:bookmarkEnd w:id="142"/>
      <w:bookmarkEnd w:id="143"/>
    </w:p>
    <w:p w14:paraId="17935618" w14:textId="77777777" w:rsidR="002834ED" w:rsidRDefault="00865B97" w:rsidP="002834E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>
        <w:t>服务器配置：CPU ≥ 2 核、内存 ≥ 4GB、硬盘 ≥ 50GB。</w:t>
      </w:r>
    </w:p>
    <w:p w14:paraId="5EAD9580" w14:textId="77777777" w:rsidR="002834ED" w:rsidRDefault="00865B97" w:rsidP="002834E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>
        <w:t>操作系统：Linux（CentOS 7+/Ubuntu 20.04+）或 Windows Server 2016+。</w:t>
      </w:r>
    </w:p>
    <w:p w14:paraId="40DEED05" w14:textId="44467970" w:rsidR="00865B97" w:rsidRDefault="00865B97" w:rsidP="002834ED">
      <w:pPr>
        <w:pStyle w:val="af6"/>
        <w:numPr>
          <w:ilvl w:val="0"/>
          <w:numId w:val="303"/>
        </w:numPr>
        <w:ind w:firstLineChars="0"/>
        <w:rPr>
          <w:rFonts w:hint="eastAsia"/>
        </w:rPr>
      </w:pPr>
      <w:r>
        <w:t>运行环境：JDK 17+、MySQL 8.0+、Nginx 1.20+（前端部署）、Redis 6.0+（可选）。</w:t>
      </w:r>
    </w:p>
    <w:p w14:paraId="4337B654" w14:textId="77777777" w:rsidR="00865B97" w:rsidRDefault="00865B97" w:rsidP="00865B97">
      <w:pPr>
        <w:pStyle w:val="2"/>
        <w:spacing w:before="163"/>
      </w:pPr>
      <w:bookmarkStart w:id="144" w:name="heading_92"/>
      <w:bookmarkStart w:id="145" w:name="_Toc218619917"/>
      <w:r>
        <w:t xml:space="preserve">7.2 </w:t>
      </w:r>
      <w:r>
        <w:t>部署流程</w:t>
      </w:r>
      <w:bookmarkEnd w:id="144"/>
      <w:bookmarkEnd w:id="145"/>
    </w:p>
    <w:p w14:paraId="4B5A825E" w14:textId="77777777" w:rsidR="00865B97" w:rsidRDefault="00865B97" w:rsidP="00865B97">
      <w:pPr>
        <w:pStyle w:val="3"/>
      </w:pPr>
      <w:bookmarkStart w:id="146" w:name="heading_93"/>
      <w:bookmarkStart w:id="147" w:name="_Toc218619918"/>
      <w:r>
        <w:t xml:space="preserve">7.2.1 </w:t>
      </w:r>
      <w:r>
        <w:t>一键部署（</w:t>
      </w:r>
      <w:r>
        <w:t>Windows</w:t>
      </w:r>
      <w:r>
        <w:t>）</w:t>
      </w:r>
      <w:bookmarkEnd w:id="146"/>
      <w:bookmarkEnd w:id="147"/>
    </w:p>
    <w:p w14:paraId="6A481F6C" w14:textId="77777777" w:rsidR="00865B97" w:rsidRDefault="00865B97" w:rsidP="00EE16DF">
      <w:pPr>
        <w:pStyle w:val="af6"/>
        <w:rPr>
          <w:rFonts w:hint="eastAsia"/>
        </w:rPr>
      </w:pPr>
      <w:r>
        <w:t>通过项目根目录的 run.ps1 脚本实现一键部署，脚本自动完成环境检查、依赖安装、服务启动，具体步骤如下：</w:t>
      </w:r>
    </w:p>
    <w:p w14:paraId="6BEA52D1" w14:textId="28683896" w:rsidR="00865B97" w:rsidRDefault="00865B97" w:rsidP="00EE16DF">
      <w:pPr>
        <w:pStyle w:val="af6"/>
        <w:numPr>
          <w:ilvl w:val="0"/>
          <w:numId w:val="401"/>
        </w:numPr>
        <w:ind w:firstLineChars="0"/>
        <w:rPr>
          <w:rFonts w:hint="eastAsia"/>
        </w:rPr>
      </w:pPr>
      <w:r>
        <w:t>确保服务器已安装 JDK 17+、Node.js 16+、MySQL 8.0+，并配置环境变量。</w:t>
      </w:r>
    </w:p>
    <w:p w14:paraId="1777FAF0" w14:textId="0668881A" w:rsidR="00865B97" w:rsidRDefault="00865B97" w:rsidP="00EE16DF">
      <w:pPr>
        <w:pStyle w:val="af6"/>
        <w:numPr>
          <w:ilvl w:val="0"/>
          <w:numId w:val="401"/>
        </w:numPr>
        <w:ind w:firstLineChars="0"/>
        <w:rPr>
          <w:rFonts w:hint="eastAsia"/>
        </w:rPr>
      </w:pPr>
      <w:r>
        <w:t>修改 MySQL 配置（创建 blog_db 数据库，修改 application.properties 中的数据库连接信息）。</w:t>
      </w:r>
    </w:p>
    <w:p w14:paraId="70E288F3" w14:textId="52BF620F" w:rsidR="00865B97" w:rsidRDefault="00865B97" w:rsidP="00EE16DF">
      <w:pPr>
        <w:pStyle w:val="af6"/>
        <w:numPr>
          <w:ilvl w:val="0"/>
          <w:numId w:val="401"/>
        </w:numPr>
        <w:ind w:firstLineChars="0"/>
        <w:rPr>
          <w:rFonts w:hint="eastAsia"/>
        </w:rPr>
      </w:pPr>
      <w:r>
        <w:t>打开 PowerShell，进入项目根目录，执行脚本</w:t>
      </w:r>
      <w:r w:rsidR="00EE16DF">
        <w:rPr>
          <w:rFonts w:hint="eastAsia"/>
        </w:rPr>
        <w:t>run.ps1</w:t>
      </w:r>
      <w:r>
        <w:t>：</w:t>
      </w:r>
    </w:p>
    <w:p w14:paraId="51059BEA" w14:textId="61B84B86" w:rsidR="00865B97" w:rsidRPr="00B37EF3" w:rsidRDefault="00865B97" w:rsidP="008D7E23">
      <w:pPr>
        <w:pStyle w:val="af6"/>
        <w:numPr>
          <w:ilvl w:val="0"/>
          <w:numId w:val="401"/>
        </w:numPr>
        <w:ind w:firstLineChars="0"/>
        <w:rPr>
          <w:rFonts w:hint="eastAsia"/>
        </w:rPr>
      </w:pPr>
      <w:r w:rsidRPr="00B37EF3">
        <w:t>脚本执行流程：</w:t>
      </w:r>
    </w:p>
    <w:p w14:paraId="5F3B47C8" w14:textId="4C65C7DF" w:rsidR="00865B97" w:rsidRPr="00B37EF3" w:rsidRDefault="00865B97" w:rsidP="009F4D02">
      <w:pPr>
        <w:pStyle w:val="af5"/>
        <w:numPr>
          <w:ilvl w:val="0"/>
          <w:numId w:val="402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B37EF3">
        <w:rPr>
          <w:rFonts w:ascii="宋体" w:eastAsia="宋体" w:hAnsi="宋体" w:cs="Arial"/>
          <w:sz w:val="21"/>
        </w:rPr>
        <w:t>检查 8080（后端）、3000（前端）端口是否被占用，若占用则提示用户释放端口。</w:t>
      </w:r>
    </w:p>
    <w:p w14:paraId="003DB374" w14:textId="0F6E868A" w:rsidR="00865B97" w:rsidRPr="00B37EF3" w:rsidRDefault="00865B97" w:rsidP="009F4D02">
      <w:pPr>
        <w:pStyle w:val="af5"/>
        <w:numPr>
          <w:ilvl w:val="0"/>
          <w:numId w:val="402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B37EF3">
        <w:rPr>
          <w:rFonts w:ascii="宋体" w:eastAsia="宋体" w:hAnsi="宋体" w:cs="Arial"/>
          <w:sz w:val="21"/>
        </w:rPr>
        <w:t>启动 Spring Boot 后端服务（mvn spring-boot:run）。</w:t>
      </w:r>
    </w:p>
    <w:p w14:paraId="4E05906A" w14:textId="77777777" w:rsidR="008D7E23" w:rsidRPr="00B37EF3" w:rsidRDefault="00865B97" w:rsidP="009F4D02">
      <w:pPr>
        <w:pStyle w:val="af5"/>
        <w:numPr>
          <w:ilvl w:val="0"/>
          <w:numId w:val="402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B37EF3">
        <w:rPr>
          <w:rFonts w:ascii="宋体" w:eastAsia="宋体" w:hAnsi="宋体" w:cs="Arial"/>
          <w:sz w:val="21"/>
        </w:rPr>
        <w:t>进入前端目录（blog-frontend），安装依赖（npm install）。</w:t>
      </w:r>
    </w:p>
    <w:p w14:paraId="36D42A8E" w14:textId="1DA7EB96" w:rsidR="00865B97" w:rsidRPr="00B37EF3" w:rsidRDefault="00865B97" w:rsidP="009F4D02">
      <w:pPr>
        <w:pStyle w:val="af5"/>
        <w:numPr>
          <w:ilvl w:val="0"/>
          <w:numId w:val="402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B37EF3">
        <w:rPr>
          <w:rFonts w:ascii="宋体" w:eastAsia="宋体" w:hAnsi="宋体" w:cs="Arial"/>
          <w:sz w:val="21"/>
        </w:rPr>
        <w:t>启动前端开发服务器（npm run dev）。</w:t>
      </w:r>
    </w:p>
    <w:p w14:paraId="047160E2" w14:textId="54038E57" w:rsidR="00865B97" w:rsidRPr="00B37EF3" w:rsidRDefault="00865B97" w:rsidP="00197B33">
      <w:pPr>
        <w:pStyle w:val="af5"/>
        <w:numPr>
          <w:ilvl w:val="0"/>
          <w:numId w:val="401"/>
        </w:numPr>
        <w:spacing w:before="120" w:after="120" w:line="288" w:lineRule="auto"/>
        <w:ind w:firstLineChars="0"/>
        <w:jc w:val="left"/>
        <w:rPr>
          <w:rFonts w:ascii="宋体" w:eastAsia="宋体" w:hAnsi="宋体" w:hint="eastAsia"/>
          <w:sz w:val="21"/>
        </w:rPr>
      </w:pPr>
      <w:r w:rsidRPr="00B37EF3">
        <w:rPr>
          <w:rFonts w:ascii="宋体" w:eastAsia="宋体" w:hAnsi="宋体" w:cs="Arial"/>
          <w:sz w:val="21"/>
        </w:rPr>
        <w:t xml:space="preserve">部署成功后，访问前端地址 </w:t>
      </w:r>
      <w:hyperlink r:id="rId13">
        <w:r w:rsidRPr="00B37EF3">
          <w:rPr>
            <w:rFonts w:ascii="宋体" w:eastAsia="宋体" w:hAnsi="宋体" w:cs="Arial"/>
            <w:color w:val="3370FF"/>
            <w:sz w:val="21"/>
          </w:rPr>
          <w:t>http://localhost:3000</w:t>
        </w:r>
      </w:hyperlink>
      <w:r w:rsidRPr="00B37EF3">
        <w:rPr>
          <w:rFonts w:ascii="宋体" w:eastAsia="宋体" w:hAnsi="宋体" w:cs="Arial"/>
          <w:sz w:val="21"/>
        </w:rPr>
        <w:t xml:space="preserve">，后端 API 地址 </w:t>
      </w:r>
      <w:hyperlink r:id="rId14">
        <w:r w:rsidRPr="00B37EF3">
          <w:rPr>
            <w:rFonts w:ascii="宋体" w:eastAsia="宋体" w:hAnsi="宋体" w:cs="Arial"/>
            <w:color w:val="3370FF"/>
            <w:sz w:val="21"/>
          </w:rPr>
          <w:t>http://localhost:8080/api</w:t>
        </w:r>
      </w:hyperlink>
      <w:r w:rsidRPr="00B37EF3">
        <w:rPr>
          <w:rFonts w:ascii="宋体" w:eastAsia="宋体" w:hAnsi="宋体" w:cs="Arial"/>
          <w:sz w:val="21"/>
        </w:rPr>
        <w:t>。</w:t>
      </w:r>
    </w:p>
    <w:p w14:paraId="17721513" w14:textId="77777777" w:rsidR="00865B97" w:rsidRDefault="00865B97" w:rsidP="00865B97">
      <w:pPr>
        <w:pStyle w:val="2"/>
        <w:spacing w:before="163"/>
      </w:pPr>
      <w:bookmarkStart w:id="148" w:name="heading_97"/>
      <w:bookmarkStart w:id="149" w:name="_Toc218619919"/>
      <w:r>
        <w:t xml:space="preserve">7.3 </w:t>
      </w:r>
      <w:r>
        <w:t>运维监控</w:t>
      </w:r>
      <w:bookmarkEnd w:id="148"/>
      <w:bookmarkEnd w:id="149"/>
    </w:p>
    <w:p w14:paraId="4D42E2BF" w14:textId="48AB269D" w:rsidR="00D05544" w:rsidRDefault="00865B97" w:rsidP="00D05544">
      <w:pPr>
        <w:pStyle w:val="3"/>
      </w:pPr>
      <w:bookmarkStart w:id="150" w:name="heading_98"/>
      <w:bookmarkStart w:id="151" w:name="_Toc218619920"/>
      <w:r>
        <w:t xml:space="preserve">7.3.1 </w:t>
      </w:r>
      <w:r>
        <w:t>日志监控</w:t>
      </w:r>
      <w:bookmarkEnd w:id="150"/>
      <w:bookmarkEnd w:id="151"/>
    </w:p>
    <w:p w14:paraId="242FA740" w14:textId="77777777" w:rsidR="00D05544" w:rsidRDefault="00865B97" w:rsidP="00D05544">
      <w:pPr>
        <w:pStyle w:val="af6"/>
        <w:numPr>
          <w:ilvl w:val="0"/>
          <w:numId w:val="403"/>
        </w:numPr>
        <w:ind w:firstLineChars="0"/>
        <w:rPr>
          <w:rFonts w:hint="eastAsia"/>
        </w:rPr>
      </w:pPr>
      <w:r>
        <w:t>后端日志：日志文件存储在后端部署目录（如 backend.log），记录系统运行日志、错误日志、接口访问日志，日志级别分为 INFO、WARN、ERROR。</w:t>
      </w:r>
    </w:p>
    <w:p w14:paraId="67FE7BDA" w14:textId="5CBEF0FB" w:rsidR="00865B97" w:rsidRDefault="00865B97" w:rsidP="00D05544">
      <w:pPr>
        <w:pStyle w:val="af6"/>
        <w:numPr>
          <w:ilvl w:val="0"/>
          <w:numId w:val="403"/>
        </w:numPr>
        <w:ind w:firstLineChars="0"/>
        <w:rPr>
          <w:rFonts w:hint="eastAsia"/>
        </w:rPr>
      </w:pPr>
      <w:r>
        <w:t>日志分析：使用 tail 命令实时查看日志（tail -f backend.log），或使用 ELK 栈（Elasticsearch + Logstash + Kibana）进行日志收集与可视化分析。</w:t>
      </w:r>
    </w:p>
    <w:p w14:paraId="2ABBA0A9" w14:textId="229B52BD" w:rsidR="00D05544" w:rsidRDefault="00865B97" w:rsidP="00D05544">
      <w:pPr>
        <w:pStyle w:val="3"/>
      </w:pPr>
      <w:bookmarkStart w:id="152" w:name="heading_99"/>
      <w:bookmarkStart w:id="153" w:name="_Toc218619921"/>
      <w:r>
        <w:lastRenderedPageBreak/>
        <w:t xml:space="preserve">7.3.2 </w:t>
      </w:r>
      <w:r>
        <w:t>服务监控</w:t>
      </w:r>
      <w:bookmarkEnd w:id="152"/>
      <w:bookmarkEnd w:id="153"/>
    </w:p>
    <w:p w14:paraId="0D5CBC1F" w14:textId="7F275F6B" w:rsidR="00865B97" w:rsidRDefault="00865B97" w:rsidP="00D05544">
      <w:pPr>
        <w:pStyle w:val="af6"/>
        <w:numPr>
          <w:ilvl w:val="0"/>
          <w:numId w:val="403"/>
        </w:numPr>
        <w:ind w:firstLineChars="0"/>
        <w:rPr>
          <w:rFonts w:hint="eastAsia"/>
        </w:rPr>
      </w:pPr>
      <w:r>
        <w:t>后端服务：使用 jps、jstat 命令监控 JVM 状态，或使用 Spring Boot Admin 监控服务健康状态、接口调用情况。</w:t>
      </w:r>
    </w:p>
    <w:p w14:paraId="27C8D28E" w14:textId="77777777" w:rsidR="00D05544" w:rsidRDefault="00865B97" w:rsidP="00D05544">
      <w:pPr>
        <w:pStyle w:val="af6"/>
        <w:numPr>
          <w:ilvl w:val="0"/>
          <w:numId w:val="403"/>
        </w:numPr>
        <w:ind w:firstLineChars="0"/>
        <w:rPr>
          <w:rFonts w:hint="eastAsia"/>
        </w:rPr>
      </w:pPr>
      <w:r>
        <w:t>数据库监控：使用 MySQL Workbench 或 Navicat 监控数据库连接数、查询性能、表空间占用情况。</w:t>
      </w:r>
    </w:p>
    <w:p w14:paraId="3AD16777" w14:textId="270FE4CA" w:rsidR="00865B97" w:rsidRDefault="00865B97" w:rsidP="00D05544">
      <w:pPr>
        <w:pStyle w:val="af6"/>
        <w:numPr>
          <w:ilvl w:val="0"/>
          <w:numId w:val="403"/>
        </w:numPr>
        <w:ind w:firstLineChars="0"/>
        <w:rPr>
          <w:rFonts w:hint="eastAsia"/>
        </w:rPr>
      </w:pPr>
      <w:r>
        <w:t>端口监控：使用 netstat 命令监控 80（Nginx）、8080（后端）端口状态，确保服务正常监听。</w:t>
      </w:r>
    </w:p>
    <w:p w14:paraId="39B537C6" w14:textId="1F14850A" w:rsidR="00725C4F" w:rsidRDefault="00725C4F" w:rsidP="00725C4F">
      <w:pPr>
        <w:pStyle w:val="1"/>
        <w:spacing w:before="652" w:after="489"/>
      </w:pPr>
      <w:bookmarkStart w:id="154" w:name="_Toc218619922"/>
      <w:r>
        <w:rPr>
          <w:rFonts w:hint="eastAsia"/>
        </w:rPr>
        <w:t>测试与实施</w:t>
      </w:r>
      <w:bookmarkEnd w:id="154"/>
    </w:p>
    <w:p w14:paraId="01B5AA50" w14:textId="77777777" w:rsidR="00E74F48" w:rsidRDefault="00E74F48" w:rsidP="00E74F48">
      <w:pPr>
        <w:pStyle w:val="2"/>
        <w:spacing w:before="163"/>
      </w:pPr>
      <w:bookmarkStart w:id="155" w:name="heading_102"/>
      <w:bookmarkStart w:id="156" w:name="_Toc218619923"/>
      <w:r>
        <w:t xml:space="preserve">8.1 </w:t>
      </w:r>
      <w:r>
        <w:t>测试方案</w:t>
      </w:r>
      <w:bookmarkEnd w:id="155"/>
      <w:bookmarkEnd w:id="156"/>
    </w:p>
    <w:p w14:paraId="06589543" w14:textId="2C081CF2" w:rsidR="00E74F48" w:rsidRDefault="00E74F48" w:rsidP="00E74F48">
      <w:pPr>
        <w:pStyle w:val="3"/>
      </w:pPr>
      <w:bookmarkStart w:id="157" w:name="heading_103"/>
      <w:bookmarkStart w:id="158" w:name="_Toc218619924"/>
      <w:r>
        <w:t xml:space="preserve">8.1.1 </w:t>
      </w:r>
      <w:r>
        <w:t>单元测试</w:t>
      </w:r>
      <w:bookmarkEnd w:id="157"/>
      <w:bookmarkEnd w:id="158"/>
    </w:p>
    <w:p w14:paraId="687DB3E4" w14:textId="2FF58587" w:rsidR="00E74F48" w:rsidRDefault="00E74F48" w:rsidP="00E74F48">
      <w:pPr>
        <w:pStyle w:val="af6"/>
        <w:numPr>
          <w:ilvl w:val="0"/>
          <w:numId w:val="403"/>
        </w:numPr>
        <w:ind w:firstLineChars="0"/>
        <w:rPr>
          <w:rFonts w:hint="eastAsia"/>
        </w:rPr>
      </w:pPr>
      <w:r>
        <w:t>测试目标：验证后端核心业务逻辑（如用户登录、文章发布、点赞逻辑）的正确性。</w:t>
      </w:r>
    </w:p>
    <w:p w14:paraId="396B30C2" w14:textId="43C2D1AA" w:rsidR="00E74F48" w:rsidRDefault="00E74F48" w:rsidP="00E74F48">
      <w:pPr>
        <w:pStyle w:val="af6"/>
        <w:numPr>
          <w:ilvl w:val="0"/>
          <w:numId w:val="403"/>
        </w:numPr>
        <w:ind w:firstLineChars="0"/>
        <w:rPr>
          <w:rFonts w:hint="eastAsia"/>
        </w:rPr>
      </w:pPr>
      <w:r>
        <w:t>测试工具：JUnit 5、Mockito（模拟依赖对象）。</w:t>
      </w:r>
    </w:p>
    <w:p w14:paraId="603A50C6" w14:textId="737CB719" w:rsidR="00E74F48" w:rsidRDefault="00E74F48" w:rsidP="00E74F48">
      <w:pPr>
        <w:pStyle w:val="af6"/>
        <w:numPr>
          <w:ilvl w:val="0"/>
          <w:numId w:val="403"/>
        </w:numPr>
        <w:ind w:firstLineChars="0"/>
        <w:rPr>
          <w:rFonts w:hint="eastAsia"/>
        </w:rPr>
      </w:pPr>
      <w:r>
        <w:t>测试范围：</w:t>
      </w:r>
    </w:p>
    <w:p w14:paraId="172A9DC3" w14:textId="77777777" w:rsidR="00E74F48" w:rsidRDefault="00E74F48" w:rsidP="00E74F48">
      <w:pPr>
        <w:pStyle w:val="af5"/>
        <w:numPr>
          <w:ilvl w:val="0"/>
          <w:numId w:val="443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E74F48">
        <w:rPr>
          <w:rFonts w:ascii="Arial" w:eastAsia="等线" w:hAnsi="Arial" w:cs="Arial"/>
          <w:sz w:val="22"/>
        </w:rPr>
        <w:t xml:space="preserve">Service </w:t>
      </w:r>
      <w:r w:rsidRPr="00E74F48">
        <w:rPr>
          <w:rFonts w:ascii="Arial" w:eastAsia="等线" w:hAnsi="Arial" w:cs="Arial"/>
          <w:sz w:val="22"/>
        </w:rPr>
        <w:t>层：测试核心方法（如</w:t>
      </w:r>
      <w:r w:rsidRPr="00E74F48">
        <w:rPr>
          <w:rFonts w:ascii="Arial" w:eastAsia="等线" w:hAnsi="Arial" w:cs="Arial"/>
          <w:sz w:val="22"/>
        </w:rPr>
        <w:t xml:space="preserve"> UserService.login</w:t>
      </w:r>
      <w:r w:rsidRPr="00E74F48">
        <w:rPr>
          <w:rFonts w:ascii="Arial" w:eastAsia="等线" w:hAnsi="Arial" w:cs="Arial"/>
          <w:sz w:val="22"/>
        </w:rPr>
        <w:t>、</w:t>
      </w:r>
      <w:r w:rsidRPr="00E74F48">
        <w:rPr>
          <w:rFonts w:ascii="Arial" w:eastAsia="等线" w:hAnsi="Arial" w:cs="Arial"/>
          <w:sz w:val="22"/>
        </w:rPr>
        <w:t>ArticleService.publishArticle</w:t>
      </w:r>
      <w:r w:rsidRPr="00E74F48">
        <w:rPr>
          <w:rFonts w:ascii="Arial" w:eastAsia="等线" w:hAnsi="Arial" w:cs="Arial"/>
          <w:sz w:val="22"/>
        </w:rPr>
        <w:t>、</w:t>
      </w:r>
      <w:r w:rsidRPr="00E74F48">
        <w:rPr>
          <w:rFonts w:ascii="Arial" w:eastAsia="等线" w:hAnsi="Arial" w:cs="Arial"/>
          <w:sz w:val="22"/>
        </w:rPr>
        <w:t>LikeService.like</w:t>
      </w:r>
      <w:r w:rsidRPr="00E74F48">
        <w:rPr>
          <w:rFonts w:ascii="Arial" w:eastAsia="等线" w:hAnsi="Arial" w:cs="Arial"/>
          <w:sz w:val="22"/>
        </w:rPr>
        <w:t>）。</w:t>
      </w:r>
    </w:p>
    <w:p w14:paraId="18E22250" w14:textId="24A98A47" w:rsidR="00E74F48" w:rsidRPr="00E74F48" w:rsidRDefault="00E74F48" w:rsidP="00E74F48">
      <w:pPr>
        <w:pStyle w:val="af5"/>
        <w:numPr>
          <w:ilvl w:val="0"/>
          <w:numId w:val="443"/>
        </w:numPr>
        <w:spacing w:before="120" w:after="120" w:line="288" w:lineRule="auto"/>
        <w:ind w:firstLineChars="0"/>
        <w:jc w:val="left"/>
        <w:rPr>
          <w:rFonts w:ascii="Arial" w:eastAsia="等线" w:hAnsi="Arial" w:cs="Arial"/>
          <w:sz w:val="22"/>
        </w:rPr>
      </w:pPr>
      <w:r w:rsidRPr="00E74F48">
        <w:rPr>
          <w:rFonts w:ascii="Arial" w:eastAsia="等线" w:hAnsi="Arial" w:cs="Arial"/>
          <w:sz w:val="22"/>
        </w:rPr>
        <w:t xml:space="preserve">Util </w:t>
      </w:r>
      <w:r w:rsidRPr="00E74F48">
        <w:rPr>
          <w:rFonts w:ascii="Arial" w:eastAsia="等线" w:hAnsi="Arial" w:cs="Arial"/>
          <w:sz w:val="22"/>
        </w:rPr>
        <w:t>层：测试工具类（如</w:t>
      </w:r>
      <w:r w:rsidRPr="00E74F48">
        <w:rPr>
          <w:rFonts w:ascii="Arial" w:eastAsia="等线" w:hAnsi="Arial" w:cs="Arial"/>
          <w:sz w:val="22"/>
        </w:rPr>
        <w:t xml:space="preserve"> PasswordUtil.encrypt</w:t>
      </w:r>
      <w:r w:rsidRPr="00E74F48">
        <w:rPr>
          <w:rFonts w:ascii="Arial" w:eastAsia="等线" w:hAnsi="Arial" w:cs="Arial"/>
          <w:sz w:val="22"/>
        </w:rPr>
        <w:t>、</w:t>
      </w:r>
      <w:r w:rsidRPr="00E74F48">
        <w:rPr>
          <w:rFonts w:ascii="Arial" w:eastAsia="等线" w:hAnsi="Arial" w:cs="Arial"/>
          <w:sz w:val="22"/>
        </w:rPr>
        <w:t>JwtUtil.generateToken</w:t>
      </w:r>
      <w:r w:rsidRPr="00E74F48">
        <w:rPr>
          <w:rFonts w:ascii="Arial" w:eastAsia="等线" w:hAnsi="Arial" w:cs="Arial"/>
          <w:sz w:val="22"/>
        </w:rPr>
        <w:t>）。</w:t>
      </w:r>
    </w:p>
    <w:p w14:paraId="7F76A20D" w14:textId="77777777" w:rsidR="00E74F48" w:rsidRPr="00E74F48" w:rsidRDefault="00E74F48" w:rsidP="00E74F48">
      <w:pPr>
        <w:pStyle w:val="af5"/>
        <w:numPr>
          <w:ilvl w:val="0"/>
          <w:numId w:val="444"/>
        </w:numPr>
        <w:spacing w:before="120" w:after="120" w:line="288" w:lineRule="auto"/>
        <w:ind w:firstLineChars="0"/>
        <w:jc w:val="left"/>
      </w:pPr>
      <w:r w:rsidRPr="00E74F48">
        <w:rPr>
          <w:rFonts w:ascii="Arial" w:eastAsia="等线" w:hAnsi="Arial" w:cs="Arial"/>
          <w:sz w:val="22"/>
        </w:rPr>
        <w:t>测试用例设计：</w:t>
      </w:r>
    </w:p>
    <w:p w14:paraId="75C11B8C" w14:textId="77777777" w:rsidR="00E74F48" w:rsidRPr="00E74F48" w:rsidRDefault="00E74F48" w:rsidP="00E74F48">
      <w:pPr>
        <w:pStyle w:val="af5"/>
        <w:numPr>
          <w:ilvl w:val="0"/>
          <w:numId w:val="445"/>
        </w:numPr>
        <w:spacing w:before="120" w:after="120" w:line="288" w:lineRule="auto"/>
        <w:ind w:firstLineChars="0"/>
        <w:jc w:val="left"/>
      </w:pPr>
      <w:r w:rsidRPr="00E74F48">
        <w:rPr>
          <w:rFonts w:ascii="Arial" w:eastAsia="等线" w:hAnsi="Arial" w:cs="Arial"/>
          <w:sz w:val="22"/>
        </w:rPr>
        <w:t>正常场景：输入合法参数，验证返回结果是否符合预期。</w:t>
      </w:r>
    </w:p>
    <w:p w14:paraId="40123565" w14:textId="77777777" w:rsidR="00E74F48" w:rsidRPr="00E74F48" w:rsidRDefault="00E74F48" w:rsidP="00E74F48">
      <w:pPr>
        <w:pStyle w:val="af5"/>
        <w:numPr>
          <w:ilvl w:val="0"/>
          <w:numId w:val="445"/>
        </w:numPr>
        <w:spacing w:before="120" w:after="120" w:line="288" w:lineRule="auto"/>
        <w:ind w:firstLineChars="0"/>
        <w:jc w:val="left"/>
      </w:pPr>
      <w:r w:rsidRPr="00E74F48">
        <w:rPr>
          <w:rFonts w:ascii="Arial" w:eastAsia="等线" w:hAnsi="Arial" w:cs="Arial"/>
          <w:sz w:val="22"/>
        </w:rPr>
        <w:t>异常场景：输入非法参数（如不存在的用户名、空密码）、权限不足、数据重复，验证是否抛出正确异常或返回错误响应。</w:t>
      </w:r>
    </w:p>
    <w:p w14:paraId="7421445E" w14:textId="140933BA" w:rsidR="00E74F48" w:rsidRDefault="00E74F48" w:rsidP="00E74F48">
      <w:pPr>
        <w:pStyle w:val="af5"/>
        <w:numPr>
          <w:ilvl w:val="0"/>
          <w:numId w:val="446"/>
        </w:numPr>
        <w:spacing w:before="120" w:after="120" w:line="288" w:lineRule="auto"/>
        <w:ind w:firstLineChars="0"/>
        <w:jc w:val="left"/>
      </w:pPr>
      <w:r w:rsidRPr="00E74F48">
        <w:rPr>
          <w:rFonts w:ascii="Arial" w:eastAsia="等线" w:hAnsi="Arial" w:cs="Arial"/>
          <w:sz w:val="22"/>
        </w:rPr>
        <w:t>执行方式：通过</w:t>
      </w:r>
      <w:r w:rsidRPr="00E74F48">
        <w:rPr>
          <w:rFonts w:ascii="Arial" w:eastAsia="等线" w:hAnsi="Arial" w:cs="Arial"/>
          <w:sz w:val="22"/>
        </w:rPr>
        <w:t xml:space="preserve"> Maven </w:t>
      </w:r>
      <w:r w:rsidRPr="00E74F48">
        <w:rPr>
          <w:rFonts w:ascii="Arial" w:eastAsia="等线" w:hAnsi="Arial" w:cs="Arial"/>
          <w:sz w:val="22"/>
        </w:rPr>
        <w:t>命令执行（</w:t>
      </w:r>
      <w:r w:rsidRPr="00E74F48">
        <w:rPr>
          <w:rFonts w:ascii="Arial" w:eastAsia="等线" w:hAnsi="Arial" w:cs="Arial"/>
          <w:sz w:val="22"/>
        </w:rPr>
        <w:t>mvn test</w:t>
      </w:r>
      <w:r w:rsidRPr="00E74F48">
        <w:rPr>
          <w:rFonts w:ascii="Arial" w:eastAsia="等线" w:hAnsi="Arial" w:cs="Arial"/>
          <w:sz w:val="22"/>
        </w:rPr>
        <w:t>），或在</w:t>
      </w:r>
      <w:r w:rsidRPr="00E74F48">
        <w:rPr>
          <w:rFonts w:ascii="Arial" w:eastAsia="等线" w:hAnsi="Arial" w:cs="Arial"/>
          <w:sz w:val="22"/>
        </w:rPr>
        <w:t xml:space="preserve"> IDEA </w:t>
      </w:r>
      <w:r w:rsidRPr="00E74F48">
        <w:rPr>
          <w:rFonts w:ascii="Arial" w:eastAsia="等线" w:hAnsi="Arial" w:cs="Arial"/>
          <w:sz w:val="22"/>
        </w:rPr>
        <w:t>中直接运行测试类。</w:t>
      </w:r>
    </w:p>
    <w:p w14:paraId="16EDF907" w14:textId="71A94380" w:rsidR="00CD7039" w:rsidRDefault="00E74F48" w:rsidP="00932F75">
      <w:pPr>
        <w:pStyle w:val="3"/>
      </w:pPr>
      <w:bookmarkStart w:id="159" w:name="heading_104"/>
      <w:bookmarkStart w:id="160" w:name="_Toc218619925"/>
      <w:r>
        <w:t xml:space="preserve">8.1.2 </w:t>
      </w:r>
      <w:r>
        <w:t>集成测试</w:t>
      </w:r>
      <w:bookmarkEnd w:id="159"/>
      <w:bookmarkEnd w:id="160"/>
    </w:p>
    <w:p w14:paraId="6FE9EEA6" w14:textId="1900FDD3" w:rsidR="00E74F48" w:rsidRDefault="00E74F48" w:rsidP="00CD7039">
      <w:pPr>
        <w:pStyle w:val="af6"/>
        <w:numPr>
          <w:ilvl w:val="0"/>
          <w:numId w:val="446"/>
        </w:numPr>
        <w:ind w:firstLineChars="0"/>
        <w:rPr>
          <w:rFonts w:hint="eastAsia"/>
        </w:rPr>
      </w:pPr>
      <w:r>
        <w:t>测试目标：验证前后端接口交互的正确性、数据库操作的一致性。</w:t>
      </w:r>
    </w:p>
    <w:p w14:paraId="7C753EC0" w14:textId="30446553" w:rsidR="00E74F48" w:rsidRDefault="00E74F48" w:rsidP="00CD7039">
      <w:pPr>
        <w:pStyle w:val="af6"/>
        <w:numPr>
          <w:ilvl w:val="0"/>
          <w:numId w:val="446"/>
        </w:numPr>
        <w:ind w:firstLineChars="0"/>
        <w:rPr>
          <w:rFonts w:hint="eastAsia"/>
        </w:rPr>
      </w:pPr>
      <w:r>
        <w:t>测试工具：Postman（接口测试）、H2 内存数据库（替代 MySQL 进行集成测试）。</w:t>
      </w:r>
    </w:p>
    <w:p w14:paraId="38F5540C" w14:textId="640AB90D" w:rsidR="00E74F48" w:rsidRDefault="00E74F48" w:rsidP="00CD7039">
      <w:pPr>
        <w:pStyle w:val="af6"/>
        <w:numPr>
          <w:ilvl w:val="0"/>
          <w:numId w:val="446"/>
        </w:numPr>
        <w:ind w:firstLineChars="0"/>
        <w:rPr>
          <w:rFonts w:hint="eastAsia"/>
        </w:rPr>
      </w:pPr>
      <w:r>
        <w:t>测试范围：所有 RESTful API 接口（如 /api/login、/api/articles、/api/posts）。</w:t>
      </w:r>
    </w:p>
    <w:p w14:paraId="6623498B" w14:textId="77777777" w:rsidR="00C6575B" w:rsidRPr="00C6575B" w:rsidRDefault="00E74F48" w:rsidP="00C6575B">
      <w:pPr>
        <w:pStyle w:val="af5"/>
        <w:numPr>
          <w:ilvl w:val="0"/>
          <w:numId w:val="446"/>
        </w:numPr>
        <w:spacing w:before="120" w:after="120" w:line="288" w:lineRule="auto"/>
        <w:ind w:firstLineChars="0"/>
        <w:jc w:val="left"/>
      </w:pPr>
      <w:r w:rsidRPr="00C6575B">
        <w:rPr>
          <w:rFonts w:ascii="Arial" w:eastAsia="等线" w:hAnsi="Arial" w:cs="Arial"/>
          <w:sz w:val="22"/>
        </w:rPr>
        <w:t>测试用例设计：</w:t>
      </w:r>
    </w:p>
    <w:p w14:paraId="5E227606" w14:textId="77777777" w:rsidR="00C6575B" w:rsidRPr="00C6575B" w:rsidRDefault="00E74F48" w:rsidP="00C6575B">
      <w:pPr>
        <w:pStyle w:val="af5"/>
        <w:numPr>
          <w:ilvl w:val="0"/>
          <w:numId w:val="447"/>
        </w:numPr>
        <w:spacing w:before="120" w:after="120" w:line="288" w:lineRule="auto"/>
        <w:ind w:firstLineChars="0"/>
        <w:jc w:val="left"/>
      </w:pPr>
      <w:r w:rsidRPr="00C6575B">
        <w:rPr>
          <w:rFonts w:ascii="Arial" w:eastAsia="等线" w:hAnsi="Arial" w:cs="Arial"/>
          <w:sz w:val="22"/>
        </w:rPr>
        <w:lastRenderedPageBreak/>
        <w:t>接口调用：模拟前端请求，验证接口返回状态码、响应数据是否符合预期。</w:t>
      </w:r>
    </w:p>
    <w:p w14:paraId="655E585E" w14:textId="77777777" w:rsidR="00C6575B" w:rsidRPr="00C6575B" w:rsidRDefault="00E74F48" w:rsidP="00C6575B">
      <w:pPr>
        <w:pStyle w:val="af5"/>
        <w:numPr>
          <w:ilvl w:val="0"/>
          <w:numId w:val="447"/>
        </w:numPr>
        <w:spacing w:before="120" w:after="120" w:line="288" w:lineRule="auto"/>
        <w:ind w:firstLineChars="0"/>
        <w:jc w:val="left"/>
      </w:pPr>
      <w:r w:rsidRPr="00C6575B">
        <w:rPr>
          <w:rFonts w:ascii="Arial" w:eastAsia="等线" w:hAnsi="Arial" w:cs="Arial"/>
          <w:sz w:val="22"/>
        </w:rPr>
        <w:t>数据一致性：测试接口调用后数据库数据是否正确更新（如发布文章后</w:t>
      </w:r>
      <w:r w:rsidRPr="00C6575B">
        <w:rPr>
          <w:rFonts w:ascii="Arial" w:eastAsia="等线" w:hAnsi="Arial" w:cs="Arial"/>
          <w:sz w:val="22"/>
        </w:rPr>
        <w:t xml:space="preserve"> Article </w:t>
      </w:r>
      <w:r w:rsidRPr="00C6575B">
        <w:rPr>
          <w:rFonts w:ascii="Arial" w:eastAsia="等线" w:hAnsi="Arial" w:cs="Arial"/>
          <w:sz w:val="22"/>
        </w:rPr>
        <w:t>表是否新增记录）。</w:t>
      </w:r>
    </w:p>
    <w:p w14:paraId="5C53638C" w14:textId="77777777" w:rsidR="00C6575B" w:rsidRPr="00C6575B" w:rsidRDefault="00E74F48" w:rsidP="00C6575B">
      <w:pPr>
        <w:pStyle w:val="af5"/>
        <w:numPr>
          <w:ilvl w:val="0"/>
          <w:numId w:val="447"/>
        </w:numPr>
        <w:spacing w:before="120" w:after="120" w:line="288" w:lineRule="auto"/>
        <w:ind w:firstLineChars="0"/>
        <w:jc w:val="left"/>
      </w:pPr>
      <w:r w:rsidRPr="00C6575B">
        <w:rPr>
          <w:rFonts w:ascii="Arial" w:eastAsia="等线" w:hAnsi="Arial" w:cs="Arial"/>
          <w:sz w:val="22"/>
        </w:rPr>
        <w:t>权限控制：测试无权限访问接口（如普通用户访问管理员接口）是否返回</w:t>
      </w:r>
      <w:r w:rsidRPr="00C6575B">
        <w:rPr>
          <w:rFonts w:ascii="Arial" w:eastAsia="等线" w:hAnsi="Arial" w:cs="Arial"/>
          <w:sz w:val="22"/>
        </w:rPr>
        <w:t xml:space="preserve"> 403 </w:t>
      </w:r>
      <w:r w:rsidRPr="00C6575B">
        <w:rPr>
          <w:rFonts w:ascii="Arial" w:eastAsia="等线" w:hAnsi="Arial" w:cs="Arial"/>
          <w:sz w:val="22"/>
        </w:rPr>
        <w:t>状态码。</w:t>
      </w:r>
    </w:p>
    <w:p w14:paraId="61D78728" w14:textId="3B8444E2" w:rsidR="00E74F48" w:rsidRDefault="00E74F48" w:rsidP="00C6575B">
      <w:pPr>
        <w:pStyle w:val="af5"/>
        <w:numPr>
          <w:ilvl w:val="0"/>
          <w:numId w:val="448"/>
        </w:numPr>
        <w:spacing w:before="120" w:after="120" w:line="288" w:lineRule="auto"/>
        <w:ind w:firstLineChars="0"/>
        <w:jc w:val="left"/>
      </w:pPr>
      <w:r w:rsidRPr="00C6575B">
        <w:rPr>
          <w:rFonts w:ascii="Arial" w:eastAsia="等线" w:hAnsi="Arial" w:cs="Arial"/>
          <w:sz w:val="22"/>
        </w:rPr>
        <w:t>执行方式：使用</w:t>
      </w:r>
      <w:r w:rsidRPr="00C6575B">
        <w:rPr>
          <w:rFonts w:ascii="Arial" w:eastAsia="等线" w:hAnsi="Arial" w:cs="Arial"/>
          <w:sz w:val="22"/>
        </w:rPr>
        <w:t xml:space="preserve"> Postman </w:t>
      </w:r>
      <w:r w:rsidRPr="00C6575B">
        <w:rPr>
          <w:rFonts w:ascii="Arial" w:eastAsia="等线" w:hAnsi="Arial" w:cs="Arial"/>
          <w:sz w:val="22"/>
        </w:rPr>
        <w:t>导入测试集合，批量执行接口测试；后端集成测试通过</w:t>
      </w:r>
      <w:r w:rsidRPr="00C6575B">
        <w:rPr>
          <w:rFonts w:ascii="Arial" w:eastAsia="等线" w:hAnsi="Arial" w:cs="Arial"/>
          <w:sz w:val="22"/>
        </w:rPr>
        <w:t xml:space="preserve"> JUnit 5 + Spring Boot Test </w:t>
      </w:r>
      <w:r w:rsidRPr="00C6575B">
        <w:rPr>
          <w:rFonts w:ascii="Arial" w:eastAsia="等线" w:hAnsi="Arial" w:cs="Arial"/>
          <w:sz w:val="22"/>
        </w:rPr>
        <w:t>实现。</w:t>
      </w:r>
    </w:p>
    <w:p w14:paraId="20E5D6B4" w14:textId="14343E35" w:rsidR="00932F75" w:rsidRDefault="00E74F48" w:rsidP="00932F75">
      <w:pPr>
        <w:pStyle w:val="3"/>
      </w:pPr>
      <w:bookmarkStart w:id="161" w:name="heading_105"/>
      <w:bookmarkStart w:id="162" w:name="_Toc218619926"/>
      <w:r>
        <w:t xml:space="preserve">8.1.3 </w:t>
      </w:r>
      <w:r>
        <w:t>功能测试</w:t>
      </w:r>
      <w:bookmarkEnd w:id="161"/>
      <w:bookmarkEnd w:id="162"/>
    </w:p>
    <w:p w14:paraId="6C344824" w14:textId="6FC75746" w:rsidR="00E74F48" w:rsidRDefault="00E74F48" w:rsidP="00932F75">
      <w:pPr>
        <w:pStyle w:val="af6"/>
        <w:numPr>
          <w:ilvl w:val="0"/>
          <w:numId w:val="448"/>
        </w:numPr>
        <w:ind w:firstLineChars="0"/>
        <w:rPr>
          <w:rFonts w:hint="eastAsia"/>
        </w:rPr>
      </w:pPr>
      <w:r>
        <w:t>测试目标：验证系统功能是否满足需求规格，用户操作流程是否顺畅。</w:t>
      </w:r>
    </w:p>
    <w:p w14:paraId="2CC071DC" w14:textId="7094B0E0" w:rsidR="00E74F48" w:rsidRDefault="00E74F48" w:rsidP="00932F75">
      <w:pPr>
        <w:pStyle w:val="af6"/>
        <w:numPr>
          <w:ilvl w:val="0"/>
          <w:numId w:val="448"/>
        </w:numPr>
        <w:ind w:firstLineChars="0"/>
        <w:rPr>
          <w:rFonts w:hint="eastAsia"/>
        </w:rPr>
      </w:pPr>
      <w:r>
        <w:t>测试环境：开发环境（</w:t>
      </w:r>
      <w:hyperlink r:id="rId15">
        <w:r>
          <w:rPr>
            <w:color w:val="3370FF"/>
          </w:rPr>
          <w:t>http://localhost:3000</w:t>
        </w:r>
      </w:hyperlink>
      <w:r>
        <w:t>）。</w:t>
      </w:r>
    </w:p>
    <w:p w14:paraId="6DDCC43C" w14:textId="28CD403D" w:rsidR="00E74F48" w:rsidRDefault="00E74F48" w:rsidP="00932F75">
      <w:pPr>
        <w:pStyle w:val="af6"/>
        <w:numPr>
          <w:ilvl w:val="0"/>
          <w:numId w:val="448"/>
        </w:numPr>
        <w:ind w:firstLineChars="0"/>
        <w:rPr>
          <w:rFonts w:hint="eastAsia"/>
        </w:rPr>
      </w:pPr>
      <w:r>
        <w:t>测试范围：所有前端功能模块（用户注册/登录、文章创作、帖子发布、评论互动、搜索功能）。</w:t>
      </w:r>
    </w:p>
    <w:p w14:paraId="49611E4B" w14:textId="296B67A4" w:rsidR="00E74F48" w:rsidRDefault="00E74F48" w:rsidP="00932F75">
      <w:pPr>
        <w:pStyle w:val="af6"/>
        <w:numPr>
          <w:ilvl w:val="0"/>
          <w:numId w:val="448"/>
        </w:numPr>
        <w:ind w:firstLineChars="0"/>
        <w:rPr>
          <w:rFonts w:hint="eastAsia"/>
        </w:rPr>
      </w:pPr>
      <w:r>
        <w:t>测试用例设计：按用户操作流程设计，例如：</w:t>
      </w:r>
    </w:p>
    <w:p w14:paraId="608052D1" w14:textId="77777777" w:rsidR="00932F75" w:rsidRDefault="00E74F48" w:rsidP="00932F75">
      <w:pPr>
        <w:pStyle w:val="af6"/>
        <w:numPr>
          <w:ilvl w:val="0"/>
          <w:numId w:val="449"/>
        </w:numPr>
        <w:ind w:firstLineChars="0"/>
        <w:rPr>
          <w:rFonts w:hint="eastAsia"/>
        </w:rPr>
      </w:pPr>
      <w:r>
        <w:t>用户注册流程：填写注册信息 → 提交 → 验证账号是否创建成功。</w:t>
      </w:r>
    </w:p>
    <w:p w14:paraId="50C57F52" w14:textId="77777777" w:rsidR="00932F75" w:rsidRDefault="00E74F48" w:rsidP="00932F75">
      <w:pPr>
        <w:pStyle w:val="af6"/>
        <w:numPr>
          <w:ilvl w:val="0"/>
          <w:numId w:val="449"/>
        </w:numPr>
        <w:ind w:firstLineChars="0"/>
        <w:rPr>
          <w:rFonts w:hint="eastAsia"/>
        </w:rPr>
      </w:pPr>
      <w:r>
        <w:t>文章发布流程：进入创作页面 → 编辑内容 → 选择标签 → 发布 → 验证文章是否展示在列表中。</w:t>
      </w:r>
    </w:p>
    <w:p w14:paraId="76E90192" w14:textId="2DF951D7" w:rsidR="00932F75" w:rsidRDefault="00E74F48" w:rsidP="00932F75">
      <w:pPr>
        <w:pStyle w:val="af6"/>
        <w:numPr>
          <w:ilvl w:val="0"/>
          <w:numId w:val="449"/>
        </w:numPr>
        <w:ind w:firstLineChars="0"/>
        <w:rPr>
          <w:rFonts w:hint="eastAsia"/>
        </w:rPr>
      </w:pPr>
      <w:r>
        <w:t>搜索流程：输入关键词 → 选择搜索范围 → 验证搜索结果是否精准。</w:t>
      </w:r>
    </w:p>
    <w:p w14:paraId="148EDEA8" w14:textId="639F7218" w:rsidR="00E74F48" w:rsidRDefault="00E74F48" w:rsidP="00932F75">
      <w:pPr>
        <w:pStyle w:val="af6"/>
        <w:numPr>
          <w:ilvl w:val="0"/>
          <w:numId w:val="450"/>
        </w:numPr>
        <w:ind w:firstLineChars="0"/>
        <w:rPr>
          <w:rFonts w:hint="eastAsia"/>
        </w:rPr>
      </w:pPr>
      <w:r>
        <w:t>执行方式：手动测试，记录测试结果（通过/失败），排查并修复问题。</w:t>
      </w:r>
    </w:p>
    <w:p w14:paraId="366345CC" w14:textId="323E47E6" w:rsidR="00F54C22" w:rsidRDefault="00E74F48" w:rsidP="00F54C22">
      <w:pPr>
        <w:pStyle w:val="3"/>
      </w:pPr>
      <w:bookmarkStart w:id="163" w:name="heading_106"/>
      <w:bookmarkStart w:id="164" w:name="_Toc218619927"/>
      <w:r>
        <w:t xml:space="preserve">8.1.4 </w:t>
      </w:r>
      <w:r>
        <w:t>性能测试</w:t>
      </w:r>
      <w:bookmarkEnd w:id="163"/>
      <w:bookmarkEnd w:id="164"/>
    </w:p>
    <w:p w14:paraId="569F819F" w14:textId="2B0F358A" w:rsidR="00E74F48" w:rsidRDefault="00E74F48" w:rsidP="00F54C22">
      <w:pPr>
        <w:pStyle w:val="af6"/>
        <w:numPr>
          <w:ilvl w:val="0"/>
          <w:numId w:val="450"/>
        </w:numPr>
        <w:ind w:firstLineChars="0"/>
        <w:rPr>
          <w:rFonts w:hint="eastAsia"/>
        </w:rPr>
      </w:pPr>
      <w:r>
        <w:t>测试目标：验证系统在高并发场景下的性能表现（如大量用户同时登录、大量请求访问首页）。</w:t>
      </w:r>
    </w:p>
    <w:p w14:paraId="403CA0A1" w14:textId="506548DB" w:rsidR="00E74F48" w:rsidRDefault="00E74F48" w:rsidP="00F54C22">
      <w:pPr>
        <w:pStyle w:val="af6"/>
        <w:numPr>
          <w:ilvl w:val="0"/>
          <w:numId w:val="450"/>
        </w:numPr>
        <w:ind w:firstLineChars="0"/>
        <w:rPr>
          <w:rFonts w:hint="eastAsia"/>
        </w:rPr>
      </w:pPr>
      <w:r>
        <w:t>测试工具：JMeter。</w:t>
      </w:r>
    </w:p>
    <w:p w14:paraId="70EB2198" w14:textId="6198A515" w:rsidR="00E74F48" w:rsidRDefault="00E74F48" w:rsidP="00F54C22">
      <w:pPr>
        <w:pStyle w:val="af6"/>
        <w:numPr>
          <w:ilvl w:val="0"/>
          <w:numId w:val="450"/>
        </w:numPr>
        <w:ind w:firstLineChars="0"/>
        <w:rPr>
          <w:rFonts w:hint="eastAsia"/>
        </w:rPr>
      </w:pPr>
      <w:r>
        <w:t>测试场景：</w:t>
      </w:r>
    </w:p>
    <w:p w14:paraId="0774ADA6" w14:textId="7EB49B05" w:rsidR="00E74F48" w:rsidRDefault="00E74F48" w:rsidP="00F54C22">
      <w:pPr>
        <w:pStyle w:val="af6"/>
        <w:numPr>
          <w:ilvl w:val="0"/>
          <w:numId w:val="451"/>
        </w:numPr>
        <w:ind w:firstLineChars="0"/>
        <w:rPr>
          <w:rFonts w:hint="eastAsia"/>
        </w:rPr>
      </w:pPr>
      <w:r>
        <w:t>首页访问压力测试：模拟 1000 个并发用户访问首页，测试响应时间（目标 &lt; 200ms）、错误率（目标 0%）。</w:t>
      </w:r>
    </w:p>
    <w:p w14:paraId="35A810C6" w14:textId="77777777" w:rsidR="00F54C22" w:rsidRDefault="00E74F48" w:rsidP="00F54C22">
      <w:pPr>
        <w:pStyle w:val="af6"/>
        <w:numPr>
          <w:ilvl w:val="0"/>
          <w:numId w:val="451"/>
        </w:numPr>
        <w:ind w:firstLineChars="0"/>
        <w:rPr>
          <w:rFonts w:hint="eastAsia"/>
        </w:rPr>
      </w:pPr>
      <w:r>
        <w:t>接口并发测试：模拟 500 个并发用户调用 /api/articles 接口，测试接口吞吐量（目标 &gt; 100 QPS）。</w:t>
      </w:r>
    </w:p>
    <w:p w14:paraId="31F4C78B" w14:textId="426F3116" w:rsidR="00E61F6A" w:rsidRDefault="00E74F48" w:rsidP="00E61F6A">
      <w:pPr>
        <w:pStyle w:val="af6"/>
        <w:numPr>
          <w:ilvl w:val="0"/>
          <w:numId w:val="452"/>
        </w:numPr>
        <w:ind w:firstLineChars="0"/>
        <w:rPr>
          <w:rFonts w:hint="eastAsia"/>
        </w:rPr>
      </w:pPr>
      <w:r>
        <w:t>执行方式：使用 JMeter 编写测试计划，设置并发用户数、循环次数，执行测试并生成性能报告。</w:t>
      </w:r>
    </w:p>
    <w:p w14:paraId="20ADB5F7" w14:textId="77777777" w:rsidR="00E61F6A" w:rsidRDefault="00E61F6A" w:rsidP="00E61F6A">
      <w:pPr>
        <w:pStyle w:val="1"/>
        <w:spacing w:before="652" w:after="489"/>
      </w:pPr>
      <w:bookmarkStart w:id="165" w:name="_Toc218619928"/>
      <w:r>
        <w:lastRenderedPageBreak/>
        <w:t>团队信息</w:t>
      </w:r>
      <w:bookmarkEnd w:id="165"/>
    </w:p>
    <w:p w14:paraId="432A77FB" w14:textId="77777777" w:rsidR="00E61F6A" w:rsidRDefault="00E61F6A" w:rsidP="00E61F6A">
      <w:pPr>
        <w:pStyle w:val="2"/>
        <w:spacing w:before="163"/>
      </w:pPr>
      <w:bookmarkStart w:id="166" w:name="_Toc218619929"/>
      <w:r>
        <w:t xml:space="preserve">9.1 </w:t>
      </w:r>
      <w:r>
        <w:t>团队成员</w:t>
      </w:r>
      <w:bookmarkEnd w:id="166"/>
    </w:p>
    <w:p w14:paraId="4F49BB50" w14:textId="77777777" w:rsidR="00E61F6A" w:rsidRDefault="00E61F6A" w:rsidP="00E61F6A">
      <w:pPr>
        <w:pStyle w:val="af6"/>
        <w:numPr>
          <w:ilvl w:val="0"/>
          <w:numId w:val="452"/>
        </w:numPr>
        <w:ind w:firstLineChars="0"/>
        <w:rPr>
          <w:rFonts w:hint="eastAsia"/>
        </w:rPr>
      </w:pPr>
      <w:r>
        <w:t>学号：</w:t>
      </w:r>
      <w:r>
        <w:rPr>
          <w:rFonts w:hint="eastAsia"/>
        </w:rPr>
        <w:t>2362160035</w:t>
      </w:r>
    </w:p>
    <w:p w14:paraId="5AA3D1D0" w14:textId="77777777" w:rsidR="00E61F6A" w:rsidRDefault="00E61F6A" w:rsidP="00E61F6A">
      <w:pPr>
        <w:pStyle w:val="af6"/>
        <w:numPr>
          <w:ilvl w:val="0"/>
          <w:numId w:val="452"/>
        </w:numPr>
        <w:ind w:firstLineChars="0"/>
        <w:rPr>
          <w:rFonts w:hint="eastAsia"/>
        </w:rPr>
      </w:pPr>
      <w:r>
        <w:t>姓名：</w:t>
      </w:r>
      <w:r>
        <w:rPr>
          <w:rFonts w:hint="eastAsia"/>
        </w:rPr>
        <w:t>陈莹</w:t>
      </w:r>
    </w:p>
    <w:p w14:paraId="59B50C07" w14:textId="77777777" w:rsidR="00E61F6A" w:rsidRDefault="00E61F6A" w:rsidP="00E61F6A">
      <w:pPr>
        <w:pStyle w:val="2"/>
        <w:spacing w:before="163"/>
      </w:pPr>
      <w:bookmarkStart w:id="167" w:name="_Toc218619930"/>
      <w:r>
        <w:t xml:space="preserve">9.2 </w:t>
      </w:r>
      <w:r>
        <w:t>工作分工</w:t>
      </w:r>
      <w:bookmarkEnd w:id="167"/>
    </w:p>
    <w:p w14:paraId="119B3EDD" w14:textId="77777777" w:rsidR="00E61F6A" w:rsidRDefault="00E61F6A" w:rsidP="00E61F6A">
      <w:pPr>
        <w:pStyle w:val="af6"/>
        <w:rPr>
          <w:rFonts w:hint="eastAsia"/>
        </w:rPr>
      </w:pPr>
      <w:r>
        <w:t>本人独立完成项目的全部开发与设计工作，具体如下：</w:t>
      </w:r>
    </w:p>
    <w:p w14:paraId="0BC7615B" w14:textId="77777777" w:rsidR="00E61F6A" w:rsidRDefault="00E61F6A" w:rsidP="00E61F6A">
      <w:pPr>
        <w:pStyle w:val="af6"/>
        <w:numPr>
          <w:ilvl w:val="1"/>
          <w:numId w:val="451"/>
        </w:numPr>
        <w:ind w:firstLineChars="0"/>
        <w:rPr>
          <w:rFonts w:hint="eastAsia"/>
        </w:rPr>
      </w:pPr>
      <w:r>
        <w:t>需求分析与架构设计：负责项目需求梳理、技术选型、系统架构设计。</w:t>
      </w:r>
    </w:p>
    <w:p w14:paraId="7AEE94F4" w14:textId="77777777" w:rsidR="00E61F6A" w:rsidRDefault="00E61F6A" w:rsidP="00E61F6A">
      <w:pPr>
        <w:pStyle w:val="af6"/>
        <w:numPr>
          <w:ilvl w:val="1"/>
          <w:numId w:val="451"/>
        </w:numPr>
        <w:ind w:firstLineChars="0"/>
        <w:rPr>
          <w:rFonts w:hint="eastAsia"/>
        </w:rPr>
      </w:pPr>
      <w:r>
        <w:t>数据库设计：负责数据库表结构设计、实体关系设计、数据安全策略设计。</w:t>
      </w:r>
    </w:p>
    <w:p w14:paraId="2DD55DFC" w14:textId="77777777" w:rsidR="00E61F6A" w:rsidRDefault="00E61F6A" w:rsidP="00E61F6A">
      <w:pPr>
        <w:pStyle w:val="af6"/>
        <w:numPr>
          <w:ilvl w:val="1"/>
          <w:numId w:val="451"/>
        </w:numPr>
        <w:ind w:firstLineChars="0"/>
        <w:rPr>
          <w:rFonts w:hint="eastAsia"/>
        </w:rPr>
      </w:pPr>
      <w:r>
        <w:t>后端开发：负责后端接口开发、业务逻辑实现、安全机制实现、性能优化。</w:t>
      </w:r>
    </w:p>
    <w:p w14:paraId="6D83646F" w14:textId="77777777" w:rsidR="00E61F6A" w:rsidRDefault="00E61F6A" w:rsidP="00E61F6A">
      <w:pPr>
        <w:pStyle w:val="af6"/>
        <w:numPr>
          <w:ilvl w:val="1"/>
          <w:numId w:val="451"/>
        </w:numPr>
        <w:ind w:firstLineChars="0"/>
        <w:rPr>
          <w:rFonts w:hint="eastAsia"/>
        </w:rPr>
      </w:pPr>
      <w:r>
        <w:t>前端开发：负责前端页面开发、组件封装、状态管理、前后端数据交互。</w:t>
      </w:r>
    </w:p>
    <w:p w14:paraId="64B0F8FF" w14:textId="77777777" w:rsidR="00E61F6A" w:rsidRDefault="00E61F6A" w:rsidP="00E61F6A">
      <w:pPr>
        <w:pStyle w:val="af6"/>
        <w:numPr>
          <w:ilvl w:val="1"/>
          <w:numId w:val="451"/>
        </w:numPr>
        <w:ind w:firstLineChars="0"/>
        <w:rPr>
          <w:rFonts w:hint="eastAsia"/>
        </w:rPr>
      </w:pPr>
      <w:r>
        <w:t>测试与部署：负责单元测试、集成测试、系统部署、运维配置。</w:t>
      </w:r>
    </w:p>
    <w:p w14:paraId="744D4672" w14:textId="77777777" w:rsidR="00E61F6A" w:rsidRDefault="00E61F6A" w:rsidP="00E61F6A">
      <w:pPr>
        <w:pStyle w:val="af6"/>
        <w:numPr>
          <w:ilvl w:val="1"/>
          <w:numId w:val="451"/>
        </w:numPr>
        <w:ind w:firstLineChars="0"/>
        <w:rPr>
          <w:rFonts w:hint="eastAsia"/>
        </w:rPr>
      </w:pPr>
      <w:r>
        <w:t>文档编写：负责设计文档、测试报告、运维文档的编写与整理。</w:t>
      </w:r>
    </w:p>
    <w:p w14:paraId="53946E43" w14:textId="77777777" w:rsidR="00E61F6A" w:rsidRDefault="00E61F6A" w:rsidP="00E61F6A">
      <w:pPr>
        <w:pStyle w:val="af6"/>
        <w:ind w:left="566" w:firstLineChars="0" w:firstLine="0"/>
        <w:rPr>
          <w:rFonts w:hint="eastAsia"/>
        </w:rPr>
      </w:pPr>
    </w:p>
    <w:p w14:paraId="0056DB15" w14:textId="77777777" w:rsidR="00E61F6A" w:rsidRPr="00672079" w:rsidRDefault="00E61F6A" w:rsidP="00E61F6A">
      <w:pPr>
        <w:pStyle w:val="af6"/>
        <w:ind w:left="566" w:firstLineChars="0" w:firstLine="0"/>
        <w:rPr>
          <w:rFonts w:hint="eastAsia"/>
        </w:rPr>
      </w:pPr>
      <w:r>
        <w:rPr>
          <w:rFonts w:hint="eastAsia"/>
        </w:rPr>
        <w:t>Git仓库：</w:t>
      </w:r>
      <w:hyperlink r:id="rId16" w:history="1">
        <w:r w:rsidRPr="00672079">
          <w:rPr>
            <w:rStyle w:val="af3"/>
          </w:rPr>
          <w:t>ShikaC/BlogSystem: 一个博客系统</w:t>
        </w:r>
      </w:hyperlink>
    </w:p>
    <w:p w14:paraId="502122A1" w14:textId="77777777" w:rsidR="00E61F6A" w:rsidRDefault="00E61F6A" w:rsidP="00E61F6A">
      <w:pPr>
        <w:ind w:firstLineChars="83" w:firstLine="199"/>
        <w:sectPr w:rsidR="00E61F6A" w:rsidSect="002141BD">
          <w:footerReference w:type="first" r:id="rId17"/>
          <w:pgSz w:w="11906" w:h="16838"/>
          <w:pgMar w:top="1418" w:right="1418" w:bottom="1134" w:left="1418" w:header="851" w:footer="567" w:gutter="0"/>
          <w:pgNumType w:start="0"/>
          <w:cols w:space="425"/>
          <w:docGrid w:type="lines" w:linePitch="326"/>
        </w:sectPr>
      </w:pPr>
    </w:p>
    <w:p w14:paraId="47987AD4" w14:textId="6D846D14" w:rsidR="00672079" w:rsidRPr="00672079" w:rsidRDefault="00672079" w:rsidP="00E61F6A">
      <w:pPr>
        <w:pStyle w:val="af6"/>
        <w:ind w:firstLineChars="0" w:firstLine="0"/>
        <w:rPr>
          <w:rFonts w:hint="eastAsia"/>
        </w:rPr>
      </w:pPr>
    </w:p>
    <w:sectPr w:rsidR="00672079" w:rsidRPr="00672079" w:rsidSect="001E0CB0">
      <w:footerReference w:type="first" r:id="rId18"/>
      <w:pgSz w:w="11906" w:h="16838"/>
      <w:pgMar w:top="1418" w:right="1418" w:bottom="1134" w:left="1418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2E0A4" w14:textId="77777777" w:rsidR="00B76751" w:rsidRDefault="00B76751" w:rsidP="00926881">
      <w:pPr>
        <w:spacing w:line="240" w:lineRule="auto"/>
        <w:ind w:firstLine="480"/>
      </w:pPr>
      <w:r>
        <w:separator/>
      </w:r>
    </w:p>
  </w:endnote>
  <w:endnote w:type="continuationSeparator" w:id="0">
    <w:p w14:paraId="0A4092B7" w14:textId="77777777" w:rsidR="00B76751" w:rsidRDefault="00B76751" w:rsidP="0092688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吀">
    <w:altName w:val="微软雅黑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366FD" w14:textId="77777777" w:rsidR="00B059B9" w:rsidRDefault="00B059B9" w:rsidP="00B059B9">
    <w:pPr>
      <w:pStyle w:val="aa"/>
    </w:pPr>
    <w:r>
      <w:fldChar w:fldCharType="begin"/>
    </w:r>
    <w:r>
      <w:instrText>PAGE   \* MERGEFORMAT</w:instrText>
    </w:r>
    <w:r>
      <w:fldChar w:fldCharType="separate"/>
    </w:r>
    <w:r w:rsidRPr="00B059B9">
      <w:rPr>
        <w:noProof/>
        <w:lang w:val="zh-CN"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56602227"/>
      <w:docPartObj>
        <w:docPartGallery w:val="Page Numbers (Bottom of Page)"/>
        <w:docPartUnique/>
      </w:docPartObj>
    </w:sdtPr>
    <w:sdtContent>
      <w:p w14:paraId="1963420A" w14:textId="77777777" w:rsidR="002141BD" w:rsidRDefault="00B059B9" w:rsidP="00B059B9">
        <w:pPr>
          <w:pStyle w:val="aa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059B9">
          <w:rPr>
            <w:noProof/>
            <w:lang w:val="zh-CN"/>
          </w:rPr>
          <w:t>0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595EC" w14:textId="77777777" w:rsidR="00B059B9" w:rsidRDefault="00B059B9" w:rsidP="00B059B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DD33F" w14:textId="77777777" w:rsidR="00B76751" w:rsidRDefault="00B76751" w:rsidP="00926881">
      <w:pPr>
        <w:spacing w:line="240" w:lineRule="auto"/>
        <w:ind w:firstLine="480"/>
      </w:pPr>
      <w:r>
        <w:separator/>
      </w:r>
    </w:p>
  </w:footnote>
  <w:footnote w:type="continuationSeparator" w:id="0">
    <w:p w14:paraId="0C04C1EC" w14:textId="77777777" w:rsidR="00B76751" w:rsidRDefault="00B76751" w:rsidP="00926881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8FE98" w14:textId="5076655A" w:rsidR="00926881" w:rsidRDefault="00172924">
    <w:pPr>
      <w:pStyle w:val="a8"/>
    </w:pPr>
    <w:r>
      <w:fldChar w:fldCharType="begin"/>
    </w:r>
    <w:r w:rsidR="00454CF8">
      <w:instrText xml:space="preserve"> STYLEREF  "</w:instrText>
    </w:r>
    <w:r w:rsidR="00454CF8">
      <w:instrText>标题</w:instrText>
    </w:r>
    <w:r w:rsidR="00454CF8">
      <w:instrText xml:space="preserve"> 1"  \* MERGEFORMAT </w:instrText>
    </w:r>
    <w:r>
      <w:fldChar w:fldCharType="separate"/>
    </w:r>
    <w:r w:rsidR="00B867CE">
      <w:rPr>
        <w:rFonts w:hint="eastAsia"/>
        <w:noProof/>
      </w:rPr>
      <w:t>系统架构设计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932"/>
    <w:multiLevelType w:val="multilevel"/>
    <w:tmpl w:val="99A4D5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33456A"/>
    <w:multiLevelType w:val="multilevel"/>
    <w:tmpl w:val="58EE1C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3B1179"/>
    <w:multiLevelType w:val="multilevel"/>
    <w:tmpl w:val="080057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AE4918"/>
    <w:multiLevelType w:val="hybridMultilevel"/>
    <w:tmpl w:val="FE20AA3C"/>
    <w:lvl w:ilvl="0" w:tplc="01DA4882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00B54CB4"/>
    <w:multiLevelType w:val="hybridMultilevel"/>
    <w:tmpl w:val="A1303D32"/>
    <w:lvl w:ilvl="0" w:tplc="D200E81C">
      <w:start w:val="1"/>
      <w:numFmt w:val="bullet"/>
      <w:lvlText w:val="·"/>
      <w:lvlJc w:val="left"/>
      <w:pPr>
        <w:ind w:left="108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0C24E78"/>
    <w:multiLevelType w:val="multilevel"/>
    <w:tmpl w:val="0A0A707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13C0F16"/>
    <w:multiLevelType w:val="multilevel"/>
    <w:tmpl w:val="F0A444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180303C"/>
    <w:multiLevelType w:val="multilevel"/>
    <w:tmpl w:val="39BE7E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1AA780E"/>
    <w:multiLevelType w:val="multilevel"/>
    <w:tmpl w:val="2C588B8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1B76CD3"/>
    <w:multiLevelType w:val="multilevel"/>
    <w:tmpl w:val="5EECF1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078F4"/>
    <w:multiLevelType w:val="multilevel"/>
    <w:tmpl w:val="3A60C9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785A27"/>
    <w:multiLevelType w:val="multilevel"/>
    <w:tmpl w:val="9202E7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278720E"/>
    <w:multiLevelType w:val="multilevel"/>
    <w:tmpl w:val="BBAEAFE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CA352F"/>
    <w:multiLevelType w:val="multilevel"/>
    <w:tmpl w:val="F6F021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2D3050A"/>
    <w:multiLevelType w:val="hybridMultilevel"/>
    <w:tmpl w:val="6C0A4E78"/>
    <w:lvl w:ilvl="0" w:tplc="D200E81C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041C4BC7"/>
    <w:multiLevelType w:val="multilevel"/>
    <w:tmpl w:val="8C74CF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43D4BE9"/>
    <w:multiLevelType w:val="multilevel"/>
    <w:tmpl w:val="0158EE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4916E02"/>
    <w:multiLevelType w:val="multilevel"/>
    <w:tmpl w:val="4808CD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4AE4972"/>
    <w:multiLevelType w:val="multilevel"/>
    <w:tmpl w:val="D5A6D7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4B55518"/>
    <w:multiLevelType w:val="multilevel"/>
    <w:tmpl w:val="5D3A0F9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5704D63"/>
    <w:multiLevelType w:val="multilevel"/>
    <w:tmpl w:val="416095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5A240BC"/>
    <w:multiLevelType w:val="multilevel"/>
    <w:tmpl w:val="3904CA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06115E66"/>
    <w:multiLevelType w:val="multilevel"/>
    <w:tmpl w:val="5754B1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07C26001"/>
    <w:multiLevelType w:val="multilevel"/>
    <w:tmpl w:val="9C865B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082F1CA4"/>
    <w:multiLevelType w:val="multilevel"/>
    <w:tmpl w:val="04BC03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08B7740E"/>
    <w:multiLevelType w:val="multilevel"/>
    <w:tmpl w:val="37841ED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095E150F"/>
    <w:multiLevelType w:val="multilevel"/>
    <w:tmpl w:val="17EADC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09995A25"/>
    <w:multiLevelType w:val="multilevel"/>
    <w:tmpl w:val="191C92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09BA504B"/>
    <w:multiLevelType w:val="multilevel"/>
    <w:tmpl w:val="2AF6A4A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09D03170"/>
    <w:multiLevelType w:val="hybridMultilevel"/>
    <w:tmpl w:val="32F2FD84"/>
    <w:lvl w:ilvl="0" w:tplc="FFFFFFFF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581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239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30" w15:restartNumberingAfterBreak="0">
    <w:nsid w:val="09E30127"/>
    <w:multiLevelType w:val="multilevel"/>
    <w:tmpl w:val="D3A4D5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0A087F87"/>
    <w:multiLevelType w:val="multilevel"/>
    <w:tmpl w:val="6C50D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0A5520B7"/>
    <w:multiLevelType w:val="multilevel"/>
    <w:tmpl w:val="6F92A1A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0AD070ED"/>
    <w:multiLevelType w:val="hybridMultilevel"/>
    <w:tmpl w:val="B6A45EDE"/>
    <w:lvl w:ilvl="0" w:tplc="D200E81C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581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239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34" w15:restartNumberingAfterBreak="0">
    <w:nsid w:val="0AFA4F0C"/>
    <w:multiLevelType w:val="hybridMultilevel"/>
    <w:tmpl w:val="D3C825DE"/>
    <w:lvl w:ilvl="0" w:tplc="BC349C6E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35" w15:restartNumberingAfterBreak="0">
    <w:nsid w:val="0B416372"/>
    <w:multiLevelType w:val="multilevel"/>
    <w:tmpl w:val="CEBE029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0BBB3452"/>
    <w:multiLevelType w:val="hybridMultilevel"/>
    <w:tmpl w:val="DCEE23E6"/>
    <w:lvl w:ilvl="0" w:tplc="D200E81C">
      <w:start w:val="1"/>
      <w:numFmt w:val="bullet"/>
      <w:lvlText w:val="·"/>
      <w:lvlJc w:val="left"/>
      <w:pPr>
        <w:ind w:left="106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0BD5144F"/>
    <w:multiLevelType w:val="hybridMultilevel"/>
    <w:tmpl w:val="8D5A6190"/>
    <w:lvl w:ilvl="0" w:tplc="D200E81C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0C1532FA"/>
    <w:multiLevelType w:val="multilevel"/>
    <w:tmpl w:val="C1C63F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0C1771E5"/>
    <w:multiLevelType w:val="multilevel"/>
    <w:tmpl w:val="3836D25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0C6A5D8F"/>
    <w:multiLevelType w:val="multilevel"/>
    <w:tmpl w:val="F05CBD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0C6F36FC"/>
    <w:multiLevelType w:val="multilevel"/>
    <w:tmpl w:val="5F92DE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0C8327C0"/>
    <w:multiLevelType w:val="multilevel"/>
    <w:tmpl w:val="3EA845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0CE44B50"/>
    <w:multiLevelType w:val="hybridMultilevel"/>
    <w:tmpl w:val="2B7EF7F6"/>
    <w:lvl w:ilvl="0" w:tplc="FFFFFFFF">
      <w:start w:val="1"/>
      <w:numFmt w:val="bullet"/>
      <w:lvlText w:val="·"/>
      <w:lvlJc w:val="left"/>
      <w:pPr>
        <w:ind w:left="927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865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523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44" w15:restartNumberingAfterBreak="0">
    <w:nsid w:val="0D01112C"/>
    <w:multiLevelType w:val="multilevel"/>
    <w:tmpl w:val="F936438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0DAD4CF9"/>
    <w:multiLevelType w:val="multilevel"/>
    <w:tmpl w:val="82AEF3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0DAE115E"/>
    <w:multiLevelType w:val="hybridMultilevel"/>
    <w:tmpl w:val="FAF65FB0"/>
    <w:lvl w:ilvl="0" w:tplc="1C5AED22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7" w15:restartNumberingAfterBreak="0">
    <w:nsid w:val="0DDE28C0"/>
    <w:multiLevelType w:val="multilevel"/>
    <w:tmpl w:val="1E609D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0E0E5D6A"/>
    <w:multiLevelType w:val="multilevel"/>
    <w:tmpl w:val="D4961B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0E754812"/>
    <w:multiLevelType w:val="multilevel"/>
    <w:tmpl w:val="500083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0EE63016"/>
    <w:multiLevelType w:val="multilevel"/>
    <w:tmpl w:val="FB881A1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0F085E57"/>
    <w:multiLevelType w:val="multilevel"/>
    <w:tmpl w:val="EE9C79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0F485FEB"/>
    <w:multiLevelType w:val="multilevel"/>
    <w:tmpl w:val="00A4D8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0F795074"/>
    <w:multiLevelType w:val="multilevel"/>
    <w:tmpl w:val="579EDDD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0F8335C6"/>
    <w:multiLevelType w:val="multilevel"/>
    <w:tmpl w:val="35B6D6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0FA435AC"/>
    <w:multiLevelType w:val="multilevel"/>
    <w:tmpl w:val="6CA436D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0FA67918"/>
    <w:multiLevelType w:val="multilevel"/>
    <w:tmpl w:val="D3CE45B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0FB01103"/>
    <w:multiLevelType w:val="multilevel"/>
    <w:tmpl w:val="B4BAB7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0FD225C4"/>
    <w:multiLevelType w:val="multilevel"/>
    <w:tmpl w:val="2638B9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0FDF0584"/>
    <w:multiLevelType w:val="multilevel"/>
    <w:tmpl w:val="A4DACD3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101D6DB8"/>
    <w:multiLevelType w:val="hybridMultilevel"/>
    <w:tmpl w:val="9D3EECBE"/>
    <w:lvl w:ilvl="0" w:tplc="35FA34F2">
      <w:start w:val="1"/>
      <w:numFmt w:val="decimal"/>
      <w:lvlText w:val="%1.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61" w15:restartNumberingAfterBreak="0">
    <w:nsid w:val="11412BAA"/>
    <w:multiLevelType w:val="multilevel"/>
    <w:tmpl w:val="8D5438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117E4FA3"/>
    <w:multiLevelType w:val="multilevel"/>
    <w:tmpl w:val="DCFAFC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11970C75"/>
    <w:multiLevelType w:val="multilevel"/>
    <w:tmpl w:val="22403D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119940C3"/>
    <w:multiLevelType w:val="multilevel"/>
    <w:tmpl w:val="86A883A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11F06579"/>
    <w:multiLevelType w:val="multilevel"/>
    <w:tmpl w:val="441C4A9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125C1756"/>
    <w:multiLevelType w:val="multilevel"/>
    <w:tmpl w:val="D49CEE0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12946A04"/>
    <w:multiLevelType w:val="multilevel"/>
    <w:tmpl w:val="DF1AAD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1297594F"/>
    <w:multiLevelType w:val="multilevel"/>
    <w:tmpl w:val="0D28250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12C010B3"/>
    <w:multiLevelType w:val="multilevel"/>
    <w:tmpl w:val="8DF684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1311254B"/>
    <w:multiLevelType w:val="multilevel"/>
    <w:tmpl w:val="B0F6543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13363D61"/>
    <w:multiLevelType w:val="multilevel"/>
    <w:tmpl w:val="CD9ED2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13A72FFA"/>
    <w:multiLevelType w:val="multilevel"/>
    <w:tmpl w:val="AB78B3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13B64F3A"/>
    <w:multiLevelType w:val="multilevel"/>
    <w:tmpl w:val="66182B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144D019F"/>
    <w:multiLevelType w:val="multilevel"/>
    <w:tmpl w:val="D38AD2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149667FA"/>
    <w:multiLevelType w:val="multilevel"/>
    <w:tmpl w:val="4AA887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14DA1AAC"/>
    <w:multiLevelType w:val="multilevel"/>
    <w:tmpl w:val="FFE211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157C70DD"/>
    <w:multiLevelType w:val="hybridMultilevel"/>
    <w:tmpl w:val="F0FEF69C"/>
    <w:lvl w:ilvl="0" w:tplc="E5EC2446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78" w15:restartNumberingAfterBreak="0">
    <w:nsid w:val="15800C32"/>
    <w:multiLevelType w:val="multilevel"/>
    <w:tmpl w:val="FB8CEE4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15D719EA"/>
    <w:multiLevelType w:val="hybridMultilevel"/>
    <w:tmpl w:val="9D14B846"/>
    <w:lvl w:ilvl="0" w:tplc="0E6CC716">
      <w:start w:val="1"/>
      <w:numFmt w:val="decimal"/>
      <w:lvlText w:val="%1."/>
      <w:lvlJc w:val="left"/>
      <w:pPr>
        <w:ind w:left="866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80" w15:restartNumberingAfterBreak="0">
    <w:nsid w:val="162F2CA1"/>
    <w:multiLevelType w:val="multilevel"/>
    <w:tmpl w:val="AFB898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17E436F1"/>
    <w:multiLevelType w:val="multilevel"/>
    <w:tmpl w:val="D1BA75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18065A10"/>
    <w:multiLevelType w:val="multilevel"/>
    <w:tmpl w:val="C9C2A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19800596"/>
    <w:multiLevelType w:val="multilevel"/>
    <w:tmpl w:val="0C76892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19A1588A"/>
    <w:multiLevelType w:val="multilevel"/>
    <w:tmpl w:val="BE4054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19FA53F7"/>
    <w:multiLevelType w:val="multilevel"/>
    <w:tmpl w:val="EB9C41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1A2F4608"/>
    <w:multiLevelType w:val="multilevel"/>
    <w:tmpl w:val="D51C28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1A881966"/>
    <w:multiLevelType w:val="multilevel"/>
    <w:tmpl w:val="4B4039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1A8F243A"/>
    <w:multiLevelType w:val="multilevel"/>
    <w:tmpl w:val="09820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1A9920ED"/>
    <w:multiLevelType w:val="multilevel"/>
    <w:tmpl w:val="BE648DE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1AE87003"/>
    <w:multiLevelType w:val="multilevel"/>
    <w:tmpl w:val="FEB63B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1B360FF4"/>
    <w:multiLevelType w:val="multilevel"/>
    <w:tmpl w:val="4D1A47E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1B8C6FF7"/>
    <w:multiLevelType w:val="multilevel"/>
    <w:tmpl w:val="3CC6CD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1B9F557E"/>
    <w:multiLevelType w:val="multilevel"/>
    <w:tmpl w:val="1E26F7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1C786967"/>
    <w:multiLevelType w:val="multilevel"/>
    <w:tmpl w:val="B36A63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1C8312BD"/>
    <w:multiLevelType w:val="multilevel"/>
    <w:tmpl w:val="FE28FF5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1CF22117"/>
    <w:multiLevelType w:val="multilevel"/>
    <w:tmpl w:val="42F653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1D2A19C3"/>
    <w:multiLevelType w:val="multilevel"/>
    <w:tmpl w:val="FB1E3F5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1D3D563A"/>
    <w:multiLevelType w:val="multilevel"/>
    <w:tmpl w:val="8AD8FF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1D5F7677"/>
    <w:multiLevelType w:val="multilevel"/>
    <w:tmpl w:val="0A84EB82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1DD66323"/>
    <w:multiLevelType w:val="multilevel"/>
    <w:tmpl w:val="F09C38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1E653A9D"/>
    <w:multiLevelType w:val="multilevel"/>
    <w:tmpl w:val="A4AE11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1E682965"/>
    <w:multiLevelType w:val="multilevel"/>
    <w:tmpl w:val="67742C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1E931482"/>
    <w:multiLevelType w:val="multilevel"/>
    <w:tmpl w:val="E5C453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1EAE2B04"/>
    <w:multiLevelType w:val="multilevel"/>
    <w:tmpl w:val="D444B18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1EE86252"/>
    <w:multiLevelType w:val="multilevel"/>
    <w:tmpl w:val="59D84D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1F1B13D4"/>
    <w:multiLevelType w:val="multilevel"/>
    <w:tmpl w:val="DE6092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1F6E6EDB"/>
    <w:multiLevelType w:val="multilevel"/>
    <w:tmpl w:val="171875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1F79292F"/>
    <w:multiLevelType w:val="multilevel"/>
    <w:tmpl w:val="40625B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1FC171AD"/>
    <w:multiLevelType w:val="multilevel"/>
    <w:tmpl w:val="74E4BD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1FD30A03"/>
    <w:multiLevelType w:val="multilevel"/>
    <w:tmpl w:val="98CE90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202975D6"/>
    <w:multiLevelType w:val="multilevel"/>
    <w:tmpl w:val="BA1071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20993351"/>
    <w:multiLevelType w:val="hybridMultilevel"/>
    <w:tmpl w:val="F572DBF8"/>
    <w:lvl w:ilvl="0" w:tplc="D200E81C">
      <w:start w:val="1"/>
      <w:numFmt w:val="bullet"/>
      <w:lvlText w:val="·"/>
      <w:lvlJc w:val="left"/>
      <w:pPr>
        <w:ind w:left="106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3" w15:restartNumberingAfterBreak="0">
    <w:nsid w:val="20A17089"/>
    <w:multiLevelType w:val="hybridMultilevel"/>
    <w:tmpl w:val="231EBDB8"/>
    <w:lvl w:ilvl="0" w:tplc="D200E81C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4" w15:restartNumberingAfterBreak="0">
    <w:nsid w:val="20C54BF6"/>
    <w:multiLevelType w:val="multilevel"/>
    <w:tmpl w:val="A4BA1B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20C909D9"/>
    <w:multiLevelType w:val="multilevel"/>
    <w:tmpl w:val="10D62A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21061763"/>
    <w:multiLevelType w:val="multilevel"/>
    <w:tmpl w:val="C428E2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210B69FF"/>
    <w:multiLevelType w:val="multilevel"/>
    <w:tmpl w:val="4F26E6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217C47D6"/>
    <w:multiLevelType w:val="multilevel"/>
    <w:tmpl w:val="4F361F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21864ACA"/>
    <w:multiLevelType w:val="multilevel"/>
    <w:tmpl w:val="F84E83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218B7E15"/>
    <w:multiLevelType w:val="multilevel"/>
    <w:tmpl w:val="7F568D5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21E16CD1"/>
    <w:multiLevelType w:val="multilevel"/>
    <w:tmpl w:val="C546896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21E46FBB"/>
    <w:multiLevelType w:val="multilevel"/>
    <w:tmpl w:val="4A94A70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221400C9"/>
    <w:multiLevelType w:val="multilevel"/>
    <w:tmpl w:val="907C490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223D43CD"/>
    <w:multiLevelType w:val="hybridMultilevel"/>
    <w:tmpl w:val="6C6E18AA"/>
    <w:lvl w:ilvl="0" w:tplc="D94A82A4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25" w15:restartNumberingAfterBreak="0">
    <w:nsid w:val="227E06D1"/>
    <w:multiLevelType w:val="multilevel"/>
    <w:tmpl w:val="573AA1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22EB558E"/>
    <w:multiLevelType w:val="multilevel"/>
    <w:tmpl w:val="E3CE161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23286BCD"/>
    <w:multiLevelType w:val="multilevel"/>
    <w:tmpl w:val="C5526DD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23826010"/>
    <w:multiLevelType w:val="multilevel"/>
    <w:tmpl w:val="0E68F15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23A47237"/>
    <w:multiLevelType w:val="hybridMultilevel"/>
    <w:tmpl w:val="D03C0BDE"/>
    <w:lvl w:ilvl="0" w:tplc="C37A9176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130" w15:restartNumberingAfterBreak="0">
    <w:nsid w:val="24093501"/>
    <w:multiLevelType w:val="multilevel"/>
    <w:tmpl w:val="60CA9F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242D19B7"/>
    <w:multiLevelType w:val="multilevel"/>
    <w:tmpl w:val="7A22C57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24417EE5"/>
    <w:multiLevelType w:val="multilevel"/>
    <w:tmpl w:val="F66628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244D5347"/>
    <w:multiLevelType w:val="multilevel"/>
    <w:tmpl w:val="027835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24AB6989"/>
    <w:multiLevelType w:val="multilevel"/>
    <w:tmpl w:val="E32A87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24CE1AF4"/>
    <w:multiLevelType w:val="multilevel"/>
    <w:tmpl w:val="8CDC5C8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24CF46E1"/>
    <w:multiLevelType w:val="multilevel"/>
    <w:tmpl w:val="DEAAC8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25950835"/>
    <w:multiLevelType w:val="multilevel"/>
    <w:tmpl w:val="01CC6A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25D34711"/>
    <w:multiLevelType w:val="multilevel"/>
    <w:tmpl w:val="14D0BE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26193895"/>
    <w:multiLevelType w:val="multilevel"/>
    <w:tmpl w:val="F13E61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272207DD"/>
    <w:multiLevelType w:val="multilevel"/>
    <w:tmpl w:val="903E387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27577DF9"/>
    <w:multiLevelType w:val="multilevel"/>
    <w:tmpl w:val="399EDA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27924561"/>
    <w:multiLevelType w:val="multilevel"/>
    <w:tmpl w:val="A1D4BB6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279F2758"/>
    <w:multiLevelType w:val="multilevel"/>
    <w:tmpl w:val="3C68E1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27E53E68"/>
    <w:multiLevelType w:val="multilevel"/>
    <w:tmpl w:val="AFA6F05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281D2BAB"/>
    <w:multiLevelType w:val="hybridMultilevel"/>
    <w:tmpl w:val="B6A45EDE"/>
    <w:lvl w:ilvl="0" w:tplc="FFFFFFFF">
      <w:start w:val="1"/>
      <w:numFmt w:val="bullet"/>
      <w:lvlText w:val="·"/>
      <w:lvlJc w:val="left"/>
      <w:pPr>
        <w:ind w:left="1069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1006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664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146" w15:restartNumberingAfterBreak="0">
    <w:nsid w:val="28242C5B"/>
    <w:multiLevelType w:val="multilevel"/>
    <w:tmpl w:val="B86A39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2889585B"/>
    <w:multiLevelType w:val="multilevel"/>
    <w:tmpl w:val="BA14189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292070AE"/>
    <w:multiLevelType w:val="multilevel"/>
    <w:tmpl w:val="034CBD8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296E21FC"/>
    <w:multiLevelType w:val="hybridMultilevel"/>
    <w:tmpl w:val="4DCA98F2"/>
    <w:lvl w:ilvl="0" w:tplc="56C8B340">
      <w:start w:val="1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150" w15:restartNumberingAfterBreak="0">
    <w:nsid w:val="29DC061F"/>
    <w:multiLevelType w:val="multilevel"/>
    <w:tmpl w:val="0CCC43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2A3E351E"/>
    <w:multiLevelType w:val="multilevel"/>
    <w:tmpl w:val="DAAED2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2A455CE1"/>
    <w:multiLevelType w:val="hybridMultilevel"/>
    <w:tmpl w:val="72D4D29E"/>
    <w:lvl w:ilvl="0" w:tplc="DB9A531A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153" w15:restartNumberingAfterBreak="0">
    <w:nsid w:val="2A524EF3"/>
    <w:multiLevelType w:val="multilevel"/>
    <w:tmpl w:val="23B0749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2A761A05"/>
    <w:multiLevelType w:val="hybridMultilevel"/>
    <w:tmpl w:val="F2E86BB0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155" w15:restartNumberingAfterBreak="0">
    <w:nsid w:val="2AB75801"/>
    <w:multiLevelType w:val="multilevel"/>
    <w:tmpl w:val="E716D1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2AE55FF0"/>
    <w:multiLevelType w:val="multilevel"/>
    <w:tmpl w:val="AAA85E0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2B075624"/>
    <w:multiLevelType w:val="multilevel"/>
    <w:tmpl w:val="C240C0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2B383B5B"/>
    <w:multiLevelType w:val="multilevel"/>
    <w:tmpl w:val="7E1C99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2BC31FFA"/>
    <w:multiLevelType w:val="multilevel"/>
    <w:tmpl w:val="FDD8DF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2BCC61AA"/>
    <w:multiLevelType w:val="multilevel"/>
    <w:tmpl w:val="244E464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2BE523DE"/>
    <w:multiLevelType w:val="multilevel"/>
    <w:tmpl w:val="568459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2CB25C0D"/>
    <w:multiLevelType w:val="multilevel"/>
    <w:tmpl w:val="3A508D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2CC36FC6"/>
    <w:multiLevelType w:val="multilevel"/>
    <w:tmpl w:val="B4C2FA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2D2C1CBC"/>
    <w:multiLevelType w:val="multilevel"/>
    <w:tmpl w:val="123E14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2EB048D5"/>
    <w:multiLevelType w:val="multilevel"/>
    <w:tmpl w:val="CBD65E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2F6865A8"/>
    <w:multiLevelType w:val="multilevel"/>
    <w:tmpl w:val="336280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2F742B9B"/>
    <w:multiLevelType w:val="multilevel"/>
    <w:tmpl w:val="266A08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2FF04A03"/>
    <w:multiLevelType w:val="multilevel"/>
    <w:tmpl w:val="5404A9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300034F2"/>
    <w:multiLevelType w:val="multilevel"/>
    <w:tmpl w:val="ED8258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30850B37"/>
    <w:multiLevelType w:val="multilevel"/>
    <w:tmpl w:val="CBC2611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30A576FD"/>
    <w:multiLevelType w:val="hybridMultilevel"/>
    <w:tmpl w:val="42F03EF8"/>
    <w:lvl w:ilvl="0" w:tplc="77B28986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172" w15:restartNumberingAfterBreak="0">
    <w:nsid w:val="30CF1F20"/>
    <w:multiLevelType w:val="multilevel"/>
    <w:tmpl w:val="A0E626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30E21B40"/>
    <w:multiLevelType w:val="multilevel"/>
    <w:tmpl w:val="243208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31845479"/>
    <w:multiLevelType w:val="multilevel"/>
    <w:tmpl w:val="E8A20A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32691B59"/>
    <w:multiLevelType w:val="multilevel"/>
    <w:tmpl w:val="C2FE00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32BE65F2"/>
    <w:multiLevelType w:val="multilevel"/>
    <w:tmpl w:val="89ACFB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3313230F"/>
    <w:multiLevelType w:val="multilevel"/>
    <w:tmpl w:val="56880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33255A14"/>
    <w:multiLevelType w:val="multilevel"/>
    <w:tmpl w:val="12047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334E01B9"/>
    <w:multiLevelType w:val="multilevel"/>
    <w:tmpl w:val="CF4C2508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33591C20"/>
    <w:multiLevelType w:val="multilevel"/>
    <w:tmpl w:val="5B52CB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339C2AF7"/>
    <w:multiLevelType w:val="multilevel"/>
    <w:tmpl w:val="E250C3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342F3225"/>
    <w:multiLevelType w:val="multilevel"/>
    <w:tmpl w:val="F4A639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34833D2F"/>
    <w:multiLevelType w:val="multilevel"/>
    <w:tmpl w:val="C568A0B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34933B5D"/>
    <w:multiLevelType w:val="hybridMultilevel"/>
    <w:tmpl w:val="B606AA02"/>
    <w:lvl w:ilvl="0" w:tplc="B1E63060">
      <w:start w:val="1"/>
      <w:numFmt w:val="decimal"/>
      <w:lvlText w:val="%1."/>
      <w:lvlJc w:val="left"/>
      <w:pPr>
        <w:ind w:left="866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185" w15:restartNumberingAfterBreak="0">
    <w:nsid w:val="34B36B0F"/>
    <w:multiLevelType w:val="multilevel"/>
    <w:tmpl w:val="CC603A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34CA57F1"/>
    <w:multiLevelType w:val="multilevel"/>
    <w:tmpl w:val="1F7894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35100F5B"/>
    <w:multiLevelType w:val="hybridMultilevel"/>
    <w:tmpl w:val="D62085D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8" w15:restartNumberingAfterBreak="0">
    <w:nsid w:val="359B279B"/>
    <w:multiLevelType w:val="multilevel"/>
    <w:tmpl w:val="23F49E6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35D02965"/>
    <w:multiLevelType w:val="multilevel"/>
    <w:tmpl w:val="9E1C2B3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35DA38B8"/>
    <w:multiLevelType w:val="multilevel"/>
    <w:tmpl w:val="77DA5B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367C6B13"/>
    <w:multiLevelType w:val="multilevel"/>
    <w:tmpl w:val="082E30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36814284"/>
    <w:multiLevelType w:val="multilevel"/>
    <w:tmpl w:val="FD1E002A"/>
    <w:lvl w:ilvl="0">
      <w:numFmt w:val="bullet"/>
      <w:lvlText w:val="￮"/>
      <w:lvlJc w:val="left"/>
      <w:rPr>
        <w:color w:va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368835E7"/>
    <w:multiLevelType w:val="multilevel"/>
    <w:tmpl w:val="2ACAD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36B73AFD"/>
    <w:multiLevelType w:val="multilevel"/>
    <w:tmpl w:val="5388EE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37FC1098"/>
    <w:multiLevelType w:val="multilevel"/>
    <w:tmpl w:val="AFD63B3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382B145B"/>
    <w:multiLevelType w:val="multilevel"/>
    <w:tmpl w:val="258006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386A00DE"/>
    <w:multiLevelType w:val="hybridMultilevel"/>
    <w:tmpl w:val="ECF2943A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198" w15:restartNumberingAfterBreak="0">
    <w:nsid w:val="390C3AFF"/>
    <w:multiLevelType w:val="multilevel"/>
    <w:tmpl w:val="FF1446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39181395"/>
    <w:multiLevelType w:val="multilevel"/>
    <w:tmpl w:val="024C68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39535B7B"/>
    <w:multiLevelType w:val="multilevel"/>
    <w:tmpl w:val="68EA77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39AD4FED"/>
    <w:multiLevelType w:val="multilevel"/>
    <w:tmpl w:val="DE9EDE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39BF0782"/>
    <w:multiLevelType w:val="multilevel"/>
    <w:tmpl w:val="8BEC56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3A160F7A"/>
    <w:multiLevelType w:val="hybridMultilevel"/>
    <w:tmpl w:val="65167278"/>
    <w:lvl w:ilvl="0" w:tplc="9892BDF8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4" w15:restartNumberingAfterBreak="0">
    <w:nsid w:val="3A1C0453"/>
    <w:multiLevelType w:val="hybridMultilevel"/>
    <w:tmpl w:val="018A4DCE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205" w15:restartNumberingAfterBreak="0">
    <w:nsid w:val="3A5162A8"/>
    <w:multiLevelType w:val="multilevel"/>
    <w:tmpl w:val="057A91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3A80055F"/>
    <w:multiLevelType w:val="multilevel"/>
    <w:tmpl w:val="888CF7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3B0B4AE5"/>
    <w:multiLevelType w:val="multilevel"/>
    <w:tmpl w:val="FB0205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3B0B54AF"/>
    <w:multiLevelType w:val="multilevel"/>
    <w:tmpl w:val="E47C19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3B544444"/>
    <w:multiLevelType w:val="multilevel"/>
    <w:tmpl w:val="4434CD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3BAB5D5C"/>
    <w:multiLevelType w:val="hybridMultilevel"/>
    <w:tmpl w:val="56160CE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1" w15:restartNumberingAfterBreak="0">
    <w:nsid w:val="3BC6498D"/>
    <w:multiLevelType w:val="multilevel"/>
    <w:tmpl w:val="C64A8F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3C6B14A3"/>
    <w:multiLevelType w:val="multilevel"/>
    <w:tmpl w:val="C7D02C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3CA84A88"/>
    <w:multiLevelType w:val="multilevel"/>
    <w:tmpl w:val="19C27A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3CE27B91"/>
    <w:multiLevelType w:val="multilevel"/>
    <w:tmpl w:val="7CBCC6F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3CE671E8"/>
    <w:multiLevelType w:val="multilevel"/>
    <w:tmpl w:val="358CB5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3CEF5260"/>
    <w:multiLevelType w:val="multilevel"/>
    <w:tmpl w:val="0CC666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3CF00F22"/>
    <w:multiLevelType w:val="multilevel"/>
    <w:tmpl w:val="60064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3DE534BC"/>
    <w:multiLevelType w:val="multilevel"/>
    <w:tmpl w:val="77B24CA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3E726073"/>
    <w:multiLevelType w:val="hybridMultilevel"/>
    <w:tmpl w:val="19CC2532"/>
    <w:lvl w:ilvl="0" w:tplc="D200E81C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04090003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0" w15:restartNumberingAfterBreak="0">
    <w:nsid w:val="3E9650F5"/>
    <w:multiLevelType w:val="multilevel"/>
    <w:tmpl w:val="FFD2D8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3ED24446"/>
    <w:multiLevelType w:val="multilevel"/>
    <w:tmpl w:val="D0DAD64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3F515AA5"/>
    <w:multiLevelType w:val="multilevel"/>
    <w:tmpl w:val="53F2D8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3FA269CD"/>
    <w:multiLevelType w:val="hybridMultilevel"/>
    <w:tmpl w:val="32F2FD84"/>
    <w:lvl w:ilvl="0" w:tplc="FFFFFFFF">
      <w:start w:val="1"/>
      <w:numFmt w:val="bullet"/>
      <w:lvlText w:val="·"/>
      <w:lvlJc w:val="left"/>
      <w:pPr>
        <w:ind w:left="1069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1006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664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224" w15:restartNumberingAfterBreak="0">
    <w:nsid w:val="3FA73307"/>
    <w:multiLevelType w:val="multilevel"/>
    <w:tmpl w:val="8A4E7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3FC5212A"/>
    <w:multiLevelType w:val="multilevel"/>
    <w:tmpl w:val="F7CC190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403B4979"/>
    <w:multiLevelType w:val="multilevel"/>
    <w:tmpl w:val="F450570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405840E7"/>
    <w:multiLevelType w:val="multilevel"/>
    <w:tmpl w:val="4914D8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40F40D61"/>
    <w:multiLevelType w:val="hybridMultilevel"/>
    <w:tmpl w:val="32F2FD84"/>
    <w:lvl w:ilvl="0" w:tplc="FFFFFFFF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581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239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229" w15:restartNumberingAfterBreak="0">
    <w:nsid w:val="40F777A8"/>
    <w:multiLevelType w:val="multilevel"/>
    <w:tmpl w:val="58CAC9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40F77FAF"/>
    <w:multiLevelType w:val="multilevel"/>
    <w:tmpl w:val="85D6F2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414D5E2E"/>
    <w:multiLevelType w:val="multilevel"/>
    <w:tmpl w:val="B18CBEAA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416216F9"/>
    <w:multiLevelType w:val="multilevel"/>
    <w:tmpl w:val="E86E674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41D134F1"/>
    <w:multiLevelType w:val="multilevel"/>
    <w:tmpl w:val="8642F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41FC1F13"/>
    <w:multiLevelType w:val="multilevel"/>
    <w:tmpl w:val="8320FA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5" w15:restartNumberingAfterBreak="0">
    <w:nsid w:val="420D32EC"/>
    <w:multiLevelType w:val="multilevel"/>
    <w:tmpl w:val="749E3D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6" w15:restartNumberingAfterBreak="0">
    <w:nsid w:val="42502E47"/>
    <w:multiLevelType w:val="multilevel"/>
    <w:tmpl w:val="1D50013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7" w15:restartNumberingAfterBreak="0">
    <w:nsid w:val="428B0740"/>
    <w:multiLevelType w:val="hybridMultilevel"/>
    <w:tmpl w:val="5EFC6B7E"/>
    <w:lvl w:ilvl="0" w:tplc="774E4E2C">
      <w:start w:val="1"/>
      <w:numFmt w:val="decimal"/>
      <w:lvlText w:val="%1."/>
      <w:lvlJc w:val="left"/>
      <w:pPr>
        <w:ind w:left="1004" w:hanging="360"/>
      </w:pPr>
      <w:rPr>
        <w:rFonts w:cs="Arial"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238" w15:restartNumberingAfterBreak="0">
    <w:nsid w:val="42EB039F"/>
    <w:multiLevelType w:val="multilevel"/>
    <w:tmpl w:val="35C666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9" w15:restartNumberingAfterBreak="0">
    <w:nsid w:val="42EC1DDD"/>
    <w:multiLevelType w:val="multilevel"/>
    <w:tmpl w:val="E30616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0" w15:restartNumberingAfterBreak="0">
    <w:nsid w:val="43DE709E"/>
    <w:multiLevelType w:val="multilevel"/>
    <w:tmpl w:val="6C9E45A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1" w15:restartNumberingAfterBreak="0">
    <w:nsid w:val="441B057E"/>
    <w:multiLevelType w:val="multilevel"/>
    <w:tmpl w:val="DE5886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2" w15:restartNumberingAfterBreak="0">
    <w:nsid w:val="445A79C6"/>
    <w:multiLevelType w:val="hybridMultilevel"/>
    <w:tmpl w:val="BEB846D6"/>
    <w:lvl w:ilvl="0" w:tplc="95567318">
      <w:start w:val="1"/>
      <w:numFmt w:val="decimal"/>
      <w:lvlText w:val="%1.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243" w15:restartNumberingAfterBreak="0">
    <w:nsid w:val="44694071"/>
    <w:multiLevelType w:val="multilevel"/>
    <w:tmpl w:val="CB1C7A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4" w15:restartNumberingAfterBreak="0">
    <w:nsid w:val="44CE5341"/>
    <w:multiLevelType w:val="multilevel"/>
    <w:tmpl w:val="693827B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5" w15:restartNumberingAfterBreak="0">
    <w:nsid w:val="455764B8"/>
    <w:multiLevelType w:val="hybridMultilevel"/>
    <w:tmpl w:val="B6A45EDE"/>
    <w:lvl w:ilvl="0" w:tplc="FFFFFFFF">
      <w:start w:val="1"/>
      <w:numFmt w:val="bullet"/>
      <w:lvlText w:val="·"/>
      <w:lvlJc w:val="left"/>
      <w:pPr>
        <w:ind w:left="1069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1006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664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246" w15:restartNumberingAfterBreak="0">
    <w:nsid w:val="455B0827"/>
    <w:multiLevelType w:val="multilevel"/>
    <w:tmpl w:val="05DC24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7" w15:restartNumberingAfterBreak="0">
    <w:nsid w:val="459B2055"/>
    <w:multiLevelType w:val="multilevel"/>
    <w:tmpl w:val="1760355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8" w15:restartNumberingAfterBreak="0">
    <w:nsid w:val="46016968"/>
    <w:multiLevelType w:val="multilevel"/>
    <w:tmpl w:val="0C2E8E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9" w15:restartNumberingAfterBreak="0">
    <w:nsid w:val="465C029E"/>
    <w:multiLevelType w:val="multilevel"/>
    <w:tmpl w:val="07269C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0" w15:restartNumberingAfterBreak="0">
    <w:nsid w:val="46852BE7"/>
    <w:multiLevelType w:val="multilevel"/>
    <w:tmpl w:val="F72A958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1" w15:restartNumberingAfterBreak="0">
    <w:nsid w:val="4686395A"/>
    <w:multiLevelType w:val="multilevel"/>
    <w:tmpl w:val="D69E27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2" w15:restartNumberingAfterBreak="0">
    <w:nsid w:val="46DB769B"/>
    <w:multiLevelType w:val="multilevel"/>
    <w:tmpl w:val="E9B8F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3" w15:restartNumberingAfterBreak="0">
    <w:nsid w:val="46EF0BC0"/>
    <w:multiLevelType w:val="hybridMultilevel"/>
    <w:tmpl w:val="F9BE879A"/>
    <w:lvl w:ilvl="0" w:tplc="D200E81C">
      <w:start w:val="1"/>
      <w:numFmt w:val="bullet"/>
      <w:lvlText w:val="·"/>
      <w:lvlJc w:val="left"/>
      <w:pPr>
        <w:ind w:left="440" w:hanging="44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4" w15:restartNumberingAfterBreak="0">
    <w:nsid w:val="47096402"/>
    <w:multiLevelType w:val="multilevel"/>
    <w:tmpl w:val="F516CF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5" w15:restartNumberingAfterBreak="0">
    <w:nsid w:val="47FD76DF"/>
    <w:multiLevelType w:val="multilevel"/>
    <w:tmpl w:val="101680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6" w15:restartNumberingAfterBreak="0">
    <w:nsid w:val="481765E1"/>
    <w:multiLevelType w:val="multilevel"/>
    <w:tmpl w:val="67045E3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7" w15:restartNumberingAfterBreak="0">
    <w:nsid w:val="489E1BC6"/>
    <w:multiLevelType w:val="multilevel"/>
    <w:tmpl w:val="5B4CF8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8" w15:restartNumberingAfterBreak="0">
    <w:nsid w:val="48F82653"/>
    <w:multiLevelType w:val="multilevel"/>
    <w:tmpl w:val="F0AA46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9" w15:restartNumberingAfterBreak="0">
    <w:nsid w:val="490E5DDA"/>
    <w:multiLevelType w:val="multilevel"/>
    <w:tmpl w:val="A0DEFE7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0" w15:restartNumberingAfterBreak="0">
    <w:nsid w:val="49144E54"/>
    <w:multiLevelType w:val="multilevel"/>
    <w:tmpl w:val="6A9A283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1" w15:restartNumberingAfterBreak="0">
    <w:nsid w:val="49C43A14"/>
    <w:multiLevelType w:val="multilevel"/>
    <w:tmpl w:val="B4A226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2" w15:restartNumberingAfterBreak="0">
    <w:nsid w:val="4A462458"/>
    <w:multiLevelType w:val="multilevel"/>
    <w:tmpl w:val="0DC6C7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3" w15:restartNumberingAfterBreak="0">
    <w:nsid w:val="4A491028"/>
    <w:multiLevelType w:val="multilevel"/>
    <w:tmpl w:val="10AC07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4" w15:restartNumberingAfterBreak="0">
    <w:nsid w:val="4A8F0AA3"/>
    <w:multiLevelType w:val="multilevel"/>
    <w:tmpl w:val="810C07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5" w15:restartNumberingAfterBreak="0">
    <w:nsid w:val="4AAF6244"/>
    <w:multiLevelType w:val="hybridMultilevel"/>
    <w:tmpl w:val="252447C6"/>
    <w:lvl w:ilvl="0" w:tplc="D200E81C">
      <w:start w:val="1"/>
      <w:numFmt w:val="bullet"/>
      <w:lvlText w:val="·"/>
      <w:lvlJc w:val="left"/>
      <w:pPr>
        <w:ind w:left="106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66" w15:restartNumberingAfterBreak="0">
    <w:nsid w:val="4AD80D5A"/>
    <w:multiLevelType w:val="multilevel"/>
    <w:tmpl w:val="EA100D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7" w15:restartNumberingAfterBreak="0">
    <w:nsid w:val="4B2A4CE9"/>
    <w:multiLevelType w:val="multilevel"/>
    <w:tmpl w:val="B9568D2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8" w15:restartNumberingAfterBreak="0">
    <w:nsid w:val="4B350126"/>
    <w:multiLevelType w:val="multilevel"/>
    <w:tmpl w:val="852442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9" w15:restartNumberingAfterBreak="0">
    <w:nsid w:val="4B553AE3"/>
    <w:multiLevelType w:val="multilevel"/>
    <w:tmpl w:val="AF68D0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0" w15:restartNumberingAfterBreak="0">
    <w:nsid w:val="4BBA71B3"/>
    <w:multiLevelType w:val="multilevel"/>
    <w:tmpl w:val="6DD2B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1" w15:restartNumberingAfterBreak="0">
    <w:nsid w:val="4C5769C9"/>
    <w:multiLevelType w:val="multilevel"/>
    <w:tmpl w:val="222683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2" w15:restartNumberingAfterBreak="0">
    <w:nsid w:val="4C5A4D8C"/>
    <w:multiLevelType w:val="multilevel"/>
    <w:tmpl w:val="4E324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3" w15:restartNumberingAfterBreak="0">
    <w:nsid w:val="4C5C3525"/>
    <w:multiLevelType w:val="multilevel"/>
    <w:tmpl w:val="0BBEBB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4" w15:restartNumberingAfterBreak="0">
    <w:nsid w:val="4D8116BD"/>
    <w:multiLevelType w:val="multilevel"/>
    <w:tmpl w:val="1E5C0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5" w15:restartNumberingAfterBreak="0">
    <w:nsid w:val="4E696110"/>
    <w:multiLevelType w:val="multilevel"/>
    <w:tmpl w:val="EF541C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6" w15:restartNumberingAfterBreak="0">
    <w:nsid w:val="4E9E3940"/>
    <w:multiLevelType w:val="multilevel"/>
    <w:tmpl w:val="F5C05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7" w15:restartNumberingAfterBreak="0">
    <w:nsid w:val="4EB36322"/>
    <w:multiLevelType w:val="multilevel"/>
    <w:tmpl w:val="BD88A7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8" w15:restartNumberingAfterBreak="0">
    <w:nsid w:val="4EB719BF"/>
    <w:multiLevelType w:val="multilevel"/>
    <w:tmpl w:val="CD5CCCD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9" w15:restartNumberingAfterBreak="0">
    <w:nsid w:val="4F1D55C7"/>
    <w:multiLevelType w:val="multilevel"/>
    <w:tmpl w:val="11FEBE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0" w15:restartNumberingAfterBreak="0">
    <w:nsid w:val="4F890199"/>
    <w:multiLevelType w:val="multilevel"/>
    <w:tmpl w:val="DA0C85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1" w15:restartNumberingAfterBreak="0">
    <w:nsid w:val="4F972975"/>
    <w:multiLevelType w:val="multilevel"/>
    <w:tmpl w:val="74626E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2" w15:restartNumberingAfterBreak="0">
    <w:nsid w:val="4FBF0734"/>
    <w:multiLevelType w:val="multilevel"/>
    <w:tmpl w:val="0286451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3" w15:restartNumberingAfterBreak="0">
    <w:nsid w:val="4FF777BF"/>
    <w:multiLevelType w:val="multilevel"/>
    <w:tmpl w:val="6D5823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4" w15:restartNumberingAfterBreak="0">
    <w:nsid w:val="507D2103"/>
    <w:multiLevelType w:val="multilevel"/>
    <w:tmpl w:val="46F0F7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5" w15:restartNumberingAfterBreak="0">
    <w:nsid w:val="508252D9"/>
    <w:multiLevelType w:val="hybridMultilevel"/>
    <w:tmpl w:val="3C1C5588"/>
    <w:lvl w:ilvl="0" w:tplc="BDF4C4AA">
      <w:start w:val="1"/>
      <w:numFmt w:val="decimal"/>
      <w:lvlText w:val="%1.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286" w15:restartNumberingAfterBreak="0">
    <w:nsid w:val="508D7339"/>
    <w:multiLevelType w:val="multilevel"/>
    <w:tmpl w:val="67FED86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7" w15:restartNumberingAfterBreak="0">
    <w:nsid w:val="50C85AF3"/>
    <w:multiLevelType w:val="multilevel"/>
    <w:tmpl w:val="E564B3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8" w15:restartNumberingAfterBreak="0">
    <w:nsid w:val="50D07152"/>
    <w:multiLevelType w:val="multilevel"/>
    <w:tmpl w:val="3EB8704E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9" w15:restartNumberingAfterBreak="0">
    <w:nsid w:val="50F9268F"/>
    <w:multiLevelType w:val="multilevel"/>
    <w:tmpl w:val="ECFC326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0" w15:restartNumberingAfterBreak="0">
    <w:nsid w:val="510901EA"/>
    <w:multiLevelType w:val="multilevel"/>
    <w:tmpl w:val="18C491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1" w15:restartNumberingAfterBreak="0">
    <w:nsid w:val="511442E1"/>
    <w:multiLevelType w:val="multilevel"/>
    <w:tmpl w:val="D16259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2" w15:restartNumberingAfterBreak="0">
    <w:nsid w:val="5170783C"/>
    <w:multiLevelType w:val="multilevel"/>
    <w:tmpl w:val="BCC213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3" w15:restartNumberingAfterBreak="0">
    <w:nsid w:val="51765981"/>
    <w:multiLevelType w:val="multilevel"/>
    <w:tmpl w:val="C7CEB6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4" w15:restartNumberingAfterBreak="0">
    <w:nsid w:val="51DC2A4B"/>
    <w:multiLevelType w:val="multilevel"/>
    <w:tmpl w:val="89FAD2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5" w15:restartNumberingAfterBreak="0">
    <w:nsid w:val="51F32F51"/>
    <w:multiLevelType w:val="multilevel"/>
    <w:tmpl w:val="EAE854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6" w15:restartNumberingAfterBreak="0">
    <w:nsid w:val="520D7594"/>
    <w:multiLevelType w:val="multilevel"/>
    <w:tmpl w:val="202473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7" w15:restartNumberingAfterBreak="0">
    <w:nsid w:val="52541686"/>
    <w:multiLevelType w:val="multilevel"/>
    <w:tmpl w:val="90C8C73A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8" w15:restartNumberingAfterBreak="0">
    <w:nsid w:val="52710152"/>
    <w:multiLevelType w:val="multilevel"/>
    <w:tmpl w:val="A70016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9" w15:restartNumberingAfterBreak="0">
    <w:nsid w:val="5277772A"/>
    <w:multiLevelType w:val="multilevel"/>
    <w:tmpl w:val="9802F0D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0" w15:restartNumberingAfterBreak="0">
    <w:nsid w:val="528A4E72"/>
    <w:multiLevelType w:val="multilevel"/>
    <w:tmpl w:val="776868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1" w15:restartNumberingAfterBreak="0">
    <w:nsid w:val="52913C3D"/>
    <w:multiLevelType w:val="multilevel"/>
    <w:tmpl w:val="6F7416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2" w15:restartNumberingAfterBreak="0">
    <w:nsid w:val="52CC1457"/>
    <w:multiLevelType w:val="hybridMultilevel"/>
    <w:tmpl w:val="F88842D8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03" w15:restartNumberingAfterBreak="0">
    <w:nsid w:val="530231D9"/>
    <w:multiLevelType w:val="hybridMultilevel"/>
    <w:tmpl w:val="1270A952"/>
    <w:lvl w:ilvl="0" w:tplc="3F56420E">
      <w:start w:val="1"/>
      <w:numFmt w:val="decimal"/>
      <w:lvlText w:val="%1."/>
      <w:lvlJc w:val="left"/>
      <w:pPr>
        <w:ind w:left="920" w:hanging="440"/>
      </w:pPr>
      <w:rPr>
        <w:rFonts w:hint="eastAsia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4" w15:restartNumberingAfterBreak="0">
    <w:nsid w:val="533302B9"/>
    <w:multiLevelType w:val="multilevel"/>
    <w:tmpl w:val="3F52A8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5" w15:restartNumberingAfterBreak="0">
    <w:nsid w:val="540B03CE"/>
    <w:multiLevelType w:val="hybridMultilevel"/>
    <w:tmpl w:val="B6A45EDE"/>
    <w:lvl w:ilvl="0" w:tplc="FFFFFFFF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581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239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306" w15:restartNumberingAfterBreak="0">
    <w:nsid w:val="5434234B"/>
    <w:multiLevelType w:val="multilevel"/>
    <w:tmpl w:val="7542D2B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7" w15:restartNumberingAfterBreak="0">
    <w:nsid w:val="543A7973"/>
    <w:multiLevelType w:val="hybridMultilevel"/>
    <w:tmpl w:val="32F2FD84"/>
    <w:lvl w:ilvl="0" w:tplc="FFFFFFFF">
      <w:start w:val="1"/>
      <w:numFmt w:val="bullet"/>
      <w:lvlText w:val="·"/>
      <w:lvlJc w:val="left"/>
      <w:pPr>
        <w:ind w:left="1069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1006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664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218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4" w:hanging="440"/>
      </w:pPr>
      <w:rPr>
        <w:rFonts w:ascii="Wingdings" w:hAnsi="Wingdings" w:hint="default"/>
      </w:rPr>
    </w:lvl>
  </w:abstractNum>
  <w:abstractNum w:abstractNumId="308" w15:restartNumberingAfterBreak="0">
    <w:nsid w:val="543C59F8"/>
    <w:multiLevelType w:val="multilevel"/>
    <w:tmpl w:val="85D845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9" w15:restartNumberingAfterBreak="0">
    <w:nsid w:val="544D42FF"/>
    <w:multiLevelType w:val="hybridMultilevel"/>
    <w:tmpl w:val="B6A45EDE"/>
    <w:lvl w:ilvl="0" w:tplc="FFFFFFFF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581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239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310" w15:restartNumberingAfterBreak="0">
    <w:nsid w:val="545A4825"/>
    <w:multiLevelType w:val="multilevel"/>
    <w:tmpl w:val="F7BC9C24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1" w15:restartNumberingAfterBreak="0">
    <w:nsid w:val="5479672A"/>
    <w:multiLevelType w:val="multilevel"/>
    <w:tmpl w:val="025CD170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2" w15:restartNumberingAfterBreak="0">
    <w:nsid w:val="549D5744"/>
    <w:multiLevelType w:val="multilevel"/>
    <w:tmpl w:val="344C9B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3" w15:restartNumberingAfterBreak="0">
    <w:nsid w:val="54B86CBE"/>
    <w:multiLevelType w:val="multilevel"/>
    <w:tmpl w:val="F228B0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4" w15:restartNumberingAfterBreak="0">
    <w:nsid w:val="55126DDC"/>
    <w:multiLevelType w:val="multilevel"/>
    <w:tmpl w:val="C0061B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5" w15:restartNumberingAfterBreak="0">
    <w:nsid w:val="5520637C"/>
    <w:multiLevelType w:val="multilevel"/>
    <w:tmpl w:val="C96608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6" w15:restartNumberingAfterBreak="0">
    <w:nsid w:val="552D57D0"/>
    <w:multiLevelType w:val="multilevel"/>
    <w:tmpl w:val="FE6AC14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7" w15:restartNumberingAfterBreak="0">
    <w:nsid w:val="55852453"/>
    <w:multiLevelType w:val="hybridMultilevel"/>
    <w:tmpl w:val="9AFEA6A6"/>
    <w:lvl w:ilvl="0" w:tplc="D200E81C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8" w15:restartNumberingAfterBreak="0">
    <w:nsid w:val="55DE6835"/>
    <w:multiLevelType w:val="multilevel"/>
    <w:tmpl w:val="31004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9" w15:restartNumberingAfterBreak="0">
    <w:nsid w:val="560078C2"/>
    <w:multiLevelType w:val="multilevel"/>
    <w:tmpl w:val="119005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0" w15:restartNumberingAfterBreak="0">
    <w:nsid w:val="573F54FD"/>
    <w:multiLevelType w:val="multilevel"/>
    <w:tmpl w:val="591CED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1" w15:restartNumberingAfterBreak="0">
    <w:nsid w:val="574B22FA"/>
    <w:multiLevelType w:val="multilevel"/>
    <w:tmpl w:val="EF88C97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2" w15:restartNumberingAfterBreak="0">
    <w:nsid w:val="577E468E"/>
    <w:multiLevelType w:val="hybridMultilevel"/>
    <w:tmpl w:val="EC82E72E"/>
    <w:lvl w:ilvl="0" w:tplc="D200E81C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3" w15:restartNumberingAfterBreak="0">
    <w:nsid w:val="57C5660A"/>
    <w:multiLevelType w:val="multilevel"/>
    <w:tmpl w:val="B91CDE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4" w15:restartNumberingAfterBreak="0">
    <w:nsid w:val="58573F50"/>
    <w:multiLevelType w:val="multilevel"/>
    <w:tmpl w:val="4484DD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5" w15:restartNumberingAfterBreak="0">
    <w:nsid w:val="586850F3"/>
    <w:multiLevelType w:val="multilevel"/>
    <w:tmpl w:val="8DCC5A40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6" w15:restartNumberingAfterBreak="0">
    <w:nsid w:val="58865646"/>
    <w:multiLevelType w:val="multilevel"/>
    <w:tmpl w:val="05A62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7" w15:restartNumberingAfterBreak="0">
    <w:nsid w:val="58B13424"/>
    <w:multiLevelType w:val="multilevel"/>
    <w:tmpl w:val="EAFA15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8" w15:restartNumberingAfterBreak="0">
    <w:nsid w:val="58B6095A"/>
    <w:multiLevelType w:val="multilevel"/>
    <w:tmpl w:val="E376D0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9" w15:restartNumberingAfterBreak="0">
    <w:nsid w:val="59654BB3"/>
    <w:multiLevelType w:val="multilevel"/>
    <w:tmpl w:val="CC6E322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0" w15:restartNumberingAfterBreak="0">
    <w:nsid w:val="5A215F84"/>
    <w:multiLevelType w:val="hybridMultilevel"/>
    <w:tmpl w:val="F1C47148"/>
    <w:lvl w:ilvl="0" w:tplc="66BCBC58">
      <w:start w:val="4"/>
      <w:numFmt w:val="decimal"/>
      <w:lvlText w:val="%1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331" w15:restartNumberingAfterBreak="0">
    <w:nsid w:val="5A320398"/>
    <w:multiLevelType w:val="hybridMultilevel"/>
    <w:tmpl w:val="C58C339C"/>
    <w:lvl w:ilvl="0" w:tplc="AA9E2362">
      <w:start w:val="1"/>
      <w:numFmt w:val="decimal"/>
      <w:lvlText w:val="%1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332" w15:restartNumberingAfterBreak="0">
    <w:nsid w:val="5A693964"/>
    <w:multiLevelType w:val="multilevel"/>
    <w:tmpl w:val="E0C212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3" w15:restartNumberingAfterBreak="0">
    <w:nsid w:val="5A7E6A65"/>
    <w:multiLevelType w:val="multilevel"/>
    <w:tmpl w:val="F356D966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4" w15:restartNumberingAfterBreak="0">
    <w:nsid w:val="5AA357CF"/>
    <w:multiLevelType w:val="multilevel"/>
    <w:tmpl w:val="E6C813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5" w15:restartNumberingAfterBreak="0">
    <w:nsid w:val="5AAB1F90"/>
    <w:multiLevelType w:val="multilevel"/>
    <w:tmpl w:val="148A40FC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6" w15:restartNumberingAfterBreak="0">
    <w:nsid w:val="5B1616EB"/>
    <w:multiLevelType w:val="multilevel"/>
    <w:tmpl w:val="E19A74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7" w15:restartNumberingAfterBreak="0">
    <w:nsid w:val="5B2C7437"/>
    <w:multiLevelType w:val="multilevel"/>
    <w:tmpl w:val="4A3E96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8" w15:restartNumberingAfterBreak="0">
    <w:nsid w:val="5B5D4767"/>
    <w:multiLevelType w:val="multilevel"/>
    <w:tmpl w:val="1422D6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9" w15:restartNumberingAfterBreak="0">
    <w:nsid w:val="5B7E31AE"/>
    <w:multiLevelType w:val="multilevel"/>
    <w:tmpl w:val="47D4F8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0" w15:restartNumberingAfterBreak="0">
    <w:nsid w:val="5C225AD4"/>
    <w:multiLevelType w:val="multilevel"/>
    <w:tmpl w:val="6E0C29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1" w15:restartNumberingAfterBreak="0">
    <w:nsid w:val="5C556A6A"/>
    <w:multiLevelType w:val="multilevel"/>
    <w:tmpl w:val="52B8D4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2" w15:restartNumberingAfterBreak="0">
    <w:nsid w:val="5C6143F5"/>
    <w:multiLevelType w:val="multilevel"/>
    <w:tmpl w:val="8B3ACC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3" w15:restartNumberingAfterBreak="0">
    <w:nsid w:val="5C6E3648"/>
    <w:multiLevelType w:val="hybridMultilevel"/>
    <w:tmpl w:val="476EC118"/>
    <w:lvl w:ilvl="0" w:tplc="93E2D75A">
      <w:start w:val="1"/>
      <w:numFmt w:val="decimal"/>
      <w:lvlText w:val="%1.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44" w15:restartNumberingAfterBreak="0">
    <w:nsid w:val="5C935059"/>
    <w:multiLevelType w:val="multilevel"/>
    <w:tmpl w:val="3A38C3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5" w15:restartNumberingAfterBreak="0">
    <w:nsid w:val="5CBC53DE"/>
    <w:multiLevelType w:val="multilevel"/>
    <w:tmpl w:val="53E63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6" w15:restartNumberingAfterBreak="0">
    <w:nsid w:val="5D2F2C77"/>
    <w:multiLevelType w:val="multilevel"/>
    <w:tmpl w:val="217CFB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7" w15:restartNumberingAfterBreak="0">
    <w:nsid w:val="5D8D281A"/>
    <w:multiLevelType w:val="multilevel"/>
    <w:tmpl w:val="3CF00E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8" w15:restartNumberingAfterBreak="0">
    <w:nsid w:val="5D985D64"/>
    <w:multiLevelType w:val="multilevel"/>
    <w:tmpl w:val="38CC66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9" w15:restartNumberingAfterBreak="0">
    <w:nsid w:val="5DDD3A82"/>
    <w:multiLevelType w:val="multilevel"/>
    <w:tmpl w:val="A8984D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0" w15:restartNumberingAfterBreak="0">
    <w:nsid w:val="5EBD4135"/>
    <w:multiLevelType w:val="multilevel"/>
    <w:tmpl w:val="86107C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1" w15:restartNumberingAfterBreak="0">
    <w:nsid w:val="5F515EF1"/>
    <w:multiLevelType w:val="multilevel"/>
    <w:tmpl w:val="41B8B8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2" w15:restartNumberingAfterBreak="0">
    <w:nsid w:val="5F5629BA"/>
    <w:multiLevelType w:val="hybridMultilevel"/>
    <w:tmpl w:val="B6A45EDE"/>
    <w:lvl w:ilvl="0" w:tplc="FFFFFFFF">
      <w:start w:val="1"/>
      <w:numFmt w:val="bullet"/>
      <w:lvlText w:val="·"/>
      <w:lvlJc w:val="left"/>
      <w:pPr>
        <w:ind w:left="1003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940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598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211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5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9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3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7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18" w:hanging="440"/>
      </w:pPr>
      <w:rPr>
        <w:rFonts w:ascii="Wingdings" w:hAnsi="Wingdings" w:hint="default"/>
      </w:rPr>
    </w:lvl>
  </w:abstractNum>
  <w:abstractNum w:abstractNumId="353" w15:restartNumberingAfterBreak="0">
    <w:nsid w:val="5FAA49C5"/>
    <w:multiLevelType w:val="multilevel"/>
    <w:tmpl w:val="B2F604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4" w15:restartNumberingAfterBreak="0">
    <w:nsid w:val="60364519"/>
    <w:multiLevelType w:val="multilevel"/>
    <w:tmpl w:val="2402E4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5" w15:restartNumberingAfterBreak="0">
    <w:nsid w:val="603D4AD4"/>
    <w:multiLevelType w:val="multilevel"/>
    <w:tmpl w:val="DA7AF9D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6" w15:restartNumberingAfterBreak="0">
    <w:nsid w:val="605721B2"/>
    <w:multiLevelType w:val="multilevel"/>
    <w:tmpl w:val="DD105C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7" w15:restartNumberingAfterBreak="0">
    <w:nsid w:val="606969D4"/>
    <w:multiLevelType w:val="multilevel"/>
    <w:tmpl w:val="711221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8" w15:restartNumberingAfterBreak="0">
    <w:nsid w:val="60921E23"/>
    <w:multiLevelType w:val="multilevel"/>
    <w:tmpl w:val="C066B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9" w15:restartNumberingAfterBreak="0">
    <w:nsid w:val="611070AD"/>
    <w:multiLevelType w:val="multilevel"/>
    <w:tmpl w:val="DAD26D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0" w15:restartNumberingAfterBreak="0">
    <w:nsid w:val="61263825"/>
    <w:multiLevelType w:val="hybridMultilevel"/>
    <w:tmpl w:val="0608B2F8"/>
    <w:lvl w:ilvl="0" w:tplc="85D0FE8C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361" w15:restartNumberingAfterBreak="0">
    <w:nsid w:val="613866E3"/>
    <w:multiLevelType w:val="multilevel"/>
    <w:tmpl w:val="AEC429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2" w15:restartNumberingAfterBreak="0">
    <w:nsid w:val="616101AF"/>
    <w:multiLevelType w:val="multilevel"/>
    <w:tmpl w:val="9BCA10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3" w15:restartNumberingAfterBreak="0">
    <w:nsid w:val="6167743E"/>
    <w:multiLevelType w:val="hybridMultilevel"/>
    <w:tmpl w:val="E334EC54"/>
    <w:lvl w:ilvl="0" w:tplc="32A08654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64" w15:restartNumberingAfterBreak="0">
    <w:nsid w:val="61B11547"/>
    <w:multiLevelType w:val="multilevel"/>
    <w:tmpl w:val="047AF9B8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5" w15:restartNumberingAfterBreak="0">
    <w:nsid w:val="61E8428C"/>
    <w:multiLevelType w:val="multilevel"/>
    <w:tmpl w:val="74C29F96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6" w15:restartNumberingAfterBreak="0">
    <w:nsid w:val="62AC2205"/>
    <w:multiLevelType w:val="hybridMultilevel"/>
    <w:tmpl w:val="56BAA204"/>
    <w:lvl w:ilvl="0" w:tplc="08ECBD5E">
      <w:start w:val="1"/>
      <w:numFmt w:val="decimal"/>
      <w:lvlText w:val="%1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367" w15:restartNumberingAfterBreak="0">
    <w:nsid w:val="62B75BFD"/>
    <w:multiLevelType w:val="multilevel"/>
    <w:tmpl w:val="77A0B2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8" w15:restartNumberingAfterBreak="0">
    <w:nsid w:val="62D975B2"/>
    <w:multiLevelType w:val="multilevel"/>
    <w:tmpl w:val="F2AAE5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9" w15:restartNumberingAfterBreak="0">
    <w:nsid w:val="63027D82"/>
    <w:multiLevelType w:val="multilevel"/>
    <w:tmpl w:val="6AB2A0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0" w15:restartNumberingAfterBreak="0">
    <w:nsid w:val="63073CD2"/>
    <w:multiLevelType w:val="multilevel"/>
    <w:tmpl w:val="05200E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1" w15:restartNumberingAfterBreak="0">
    <w:nsid w:val="631D2D95"/>
    <w:multiLevelType w:val="multilevel"/>
    <w:tmpl w:val="C640101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2" w15:restartNumberingAfterBreak="0">
    <w:nsid w:val="63C42B18"/>
    <w:multiLevelType w:val="multilevel"/>
    <w:tmpl w:val="DC265C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3" w15:restartNumberingAfterBreak="0">
    <w:nsid w:val="643F13E0"/>
    <w:multiLevelType w:val="multilevel"/>
    <w:tmpl w:val="575619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4" w15:restartNumberingAfterBreak="0">
    <w:nsid w:val="64D807FD"/>
    <w:multiLevelType w:val="multilevel"/>
    <w:tmpl w:val="4D0C36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5" w15:restartNumberingAfterBreak="0">
    <w:nsid w:val="64DB7AEF"/>
    <w:multiLevelType w:val="multilevel"/>
    <w:tmpl w:val="DFE0191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6" w15:restartNumberingAfterBreak="0">
    <w:nsid w:val="64F9626F"/>
    <w:multiLevelType w:val="multilevel"/>
    <w:tmpl w:val="2E74A3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7" w15:restartNumberingAfterBreak="0">
    <w:nsid w:val="65216E5A"/>
    <w:multiLevelType w:val="multilevel"/>
    <w:tmpl w:val="7E668A6A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8" w15:restartNumberingAfterBreak="0">
    <w:nsid w:val="65907F12"/>
    <w:multiLevelType w:val="multilevel"/>
    <w:tmpl w:val="6346EE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9" w15:restartNumberingAfterBreak="0">
    <w:nsid w:val="669C4D99"/>
    <w:multiLevelType w:val="multilevel"/>
    <w:tmpl w:val="4C62A4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0" w15:restartNumberingAfterBreak="0">
    <w:nsid w:val="67091E0F"/>
    <w:multiLevelType w:val="multilevel"/>
    <w:tmpl w:val="D4F2DE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1" w15:restartNumberingAfterBreak="0">
    <w:nsid w:val="67520864"/>
    <w:multiLevelType w:val="multilevel"/>
    <w:tmpl w:val="4DF886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2" w15:restartNumberingAfterBreak="0">
    <w:nsid w:val="678239C8"/>
    <w:multiLevelType w:val="multilevel"/>
    <w:tmpl w:val="C74A1E8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3" w15:restartNumberingAfterBreak="0">
    <w:nsid w:val="681A025D"/>
    <w:multiLevelType w:val="multilevel"/>
    <w:tmpl w:val="C9AA33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4" w15:restartNumberingAfterBreak="0">
    <w:nsid w:val="68C811C1"/>
    <w:multiLevelType w:val="multilevel"/>
    <w:tmpl w:val="8A0216A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5" w15:restartNumberingAfterBreak="0">
    <w:nsid w:val="68DF015E"/>
    <w:multiLevelType w:val="multilevel"/>
    <w:tmpl w:val="29808A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6" w15:restartNumberingAfterBreak="0">
    <w:nsid w:val="69815316"/>
    <w:multiLevelType w:val="multilevel"/>
    <w:tmpl w:val="840C26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7" w15:restartNumberingAfterBreak="0">
    <w:nsid w:val="69EC4414"/>
    <w:multiLevelType w:val="multilevel"/>
    <w:tmpl w:val="0E8A334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8" w15:restartNumberingAfterBreak="0">
    <w:nsid w:val="69EF51AF"/>
    <w:multiLevelType w:val="multilevel"/>
    <w:tmpl w:val="CB7E2D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9" w15:restartNumberingAfterBreak="0">
    <w:nsid w:val="69FC3C7D"/>
    <w:multiLevelType w:val="hybridMultilevel"/>
    <w:tmpl w:val="7F6851E0"/>
    <w:lvl w:ilvl="0" w:tplc="5F629CD0">
      <w:start w:val="1"/>
      <w:numFmt w:val="bullet"/>
      <w:lvlText w:val="·"/>
      <w:lvlJc w:val="left"/>
      <w:pPr>
        <w:ind w:left="786" w:hanging="360"/>
      </w:pPr>
      <w:rPr>
        <w:rFonts w:ascii="宋体" w:eastAsia="宋体" w:hAnsi="宋体" w:cs="Arial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90" w15:restartNumberingAfterBreak="0">
    <w:nsid w:val="6A103367"/>
    <w:multiLevelType w:val="multilevel"/>
    <w:tmpl w:val="4D1A40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1" w15:restartNumberingAfterBreak="0">
    <w:nsid w:val="6A9775B0"/>
    <w:multiLevelType w:val="multilevel"/>
    <w:tmpl w:val="6EA07174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2" w15:restartNumberingAfterBreak="0">
    <w:nsid w:val="6ACE2DBD"/>
    <w:multiLevelType w:val="multilevel"/>
    <w:tmpl w:val="EEC459A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3" w15:restartNumberingAfterBreak="0">
    <w:nsid w:val="6BE21BC5"/>
    <w:multiLevelType w:val="hybridMultilevel"/>
    <w:tmpl w:val="948EA44A"/>
    <w:lvl w:ilvl="0" w:tplc="915E5A4C">
      <w:start w:val="1"/>
      <w:numFmt w:val="decimal"/>
      <w:lvlText w:val="%1.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94" w15:restartNumberingAfterBreak="0">
    <w:nsid w:val="6CCA4952"/>
    <w:multiLevelType w:val="multilevel"/>
    <w:tmpl w:val="2CAC37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5" w15:restartNumberingAfterBreak="0">
    <w:nsid w:val="6CDC14F1"/>
    <w:multiLevelType w:val="multilevel"/>
    <w:tmpl w:val="0BA4FC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6" w15:restartNumberingAfterBreak="0">
    <w:nsid w:val="6D121C32"/>
    <w:multiLevelType w:val="multilevel"/>
    <w:tmpl w:val="CFFEE9B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7" w15:restartNumberingAfterBreak="0">
    <w:nsid w:val="6D826A83"/>
    <w:multiLevelType w:val="multilevel"/>
    <w:tmpl w:val="EC9CD8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8" w15:restartNumberingAfterBreak="0">
    <w:nsid w:val="6D8A2576"/>
    <w:multiLevelType w:val="multilevel"/>
    <w:tmpl w:val="B2A4B1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9" w15:restartNumberingAfterBreak="0">
    <w:nsid w:val="6DAE69EF"/>
    <w:multiLevelType w:val="multilevel"/>
    <w:tmpl w:val="A0B601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0" w15:restartNumberingAfterBreak="0">
    <w:nsid w:val="6DC02A31"/>
    <w:multiLevelType w:val="hybridMultilevel"/>
    <w:tmpl w:val="821E590C"/>
    <w:lvl w:ilvl="0" w:tplc="AF8411D6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401" w15:restartNumberingAfterBreak="0">
    <w:nsid w:val="6E3D778D"/>
    <w:multiLevelType w:val="multilevel"/>
    <w:tmpl w:val="53B6CA4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2" w15:restartNumberingAfterBreak="0">
    <w:nsid w:val="6ECB2F00"/>
    <w:multiLevelType w:val="multilevel"/>
    <w:tmpl w:val="7870C5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3" w15:restartNumberingAfterBreak="0">
    <w:nsid w:val="6F0B5B47"/>
    <w:multiLevelType w:val="hybridMultilevel"/>
    <w:tmpl w:val="E38632BE"/>
    <w:lvl w:ilvl="0" w:tplc="D200E81C">
      <w:start w:val="1"/>
      <w:numFmt w:val="bullet"/>
      <w:lvlText w:val="·"/>
      <w:lvlJc w:val="left"/>
      <w:pPr>
        <w:ind w:left="106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04" w15:restartNumberingAfterBreak="0">
    <w:nsid w:val="6F362951"/>
    <w:multiLevelType w:val="hybridMultilevel"/>
    <w:tmpl w:val="32F2FD84"/>
    <w:lvl w:ilvl="0" w:tplc="FFFFFFFF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FFFFFFFF">
      <w:start w:val="1"/>
      <w:numFmt w:val="decimal"/>
      <w:lvlText w:val="%2."/>
      <w:lvlJc w:val="left"/>
      <w:pPr>
        <w:ind w:left="581" w:hanging="440"/>
      </w:pPr>
      <w:rPr>
        <w:rFonts w:ascii="宋体" w:eastAsia="宋体" w:hAnsi="宋体" w:cs="Arial"/>
      </w:rPr>
    </w:lvl>
    <w:lvl w:ilvl="2" w:tplc="FFFFFFFF">
      <w:start w:val="2"/>
      <w:numFmt w:val="decimal"/>
      <w:lvlText w:val="%3．"/>
      <w:lvlJc w:val="left"/>
      <w:pPr>
        <w:ind w:left="1239" w:hanging="360"/>
      </w:pPr>
      <w:rPr>
        <w:rFonts w:hint="eastAsia"/>
      </w:rPr>
    </w:lvl>
    <w:lvl w:ilvl="3" w:tplc="FFFFFFFF" w:tentative="1">
      <w:start w:val="1"/>
      <w:numFmt w:val="bullet"/>
      <w:lvlText w:val=""/>
      <w:lvlJc w:val="left"/>
      <w:pPr>
        <w:ind w:left="1759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99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39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79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19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59" w:hanging="440"/>
      </w:pPr>
      <w:rPr>
        <w:rFonts w:ascii="Wingdings" w:hAnsi="Wingdings" w:hint="default"/>
      </w:rPr>
    </w:lvl>
  </w:abstractNum>
  <w:abstractNum w:abstractNumId="405" w15:restartNumberingAfterBreak="0">
    <w:nsid w:val="6FEE5CBC"/>
    <w:multiLevelType w:val="multilevel"/>
    <w:tmpl w:val="D1FAF554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6" w15:restartNumberingAfterBreak="0">
    <w:nsid w:val="700E0639"/>
    <w:multiLevelType w:val="multilevel"/>
    <w:tmpl w:val="BEBA7F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7" w15:restartNumberingAfterBreak="0">
    <w:nsid w:val="701B135A"/>
    <w:multiLevelType w:val="multilevel"/>
    <w:tmpl w:val="4C6420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8" w15:restartNumberingAfterBreak="0">
    <w:nsid w:val="70582527"/>
    <w:multiLevelType w:val="multilevel"/>
    <w:tmpl w:val="1D382CB0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9" w15:restartNumberingAfterBreak="0">
    <w:nsid w:val="709259CD"/>
    <w:multiLevelType w:val="multilevel"/>
    <w:tmpl w:val="C61EE6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0" w15:restartNumberingAfterBreak="0">
    <w:nsid w:val="71326A64"/>
    <w:multiLevelType w:val="multilevel"/>
    <w:tmpl w:val="A2AC1D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1" w15:restartNumberingAfterBreak="0">
    <w:nsid w:val="715B10A2"/>
    <w:multiLevelType w:val="multilevel"/>
    <w:tmpl w:val="B3D81B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2" w15:restartNumberingAfterBreak="0">
    <w:nsid w:val="716030A7"/>
    <w:multiLevelType w:val="hybridMultilevel"/>
    <w:tmpl w:val="719E1BF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13" w15:restartNumberingAfterBreak="0">
    <w:nsid w:val="72335DCD"/>
    <w:multiLevelType w:val="multilevel"/>
    <w:tmpl w:val="A8C654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4" w15:restartNumberingAfterBreak="0">
    <w:nsid w:val="724C1780"/>
    <w:multiLevelType w:val="multilevel"/>
    <w:tmpl w:val="9920025E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5" w15:restartNumberingAfterBreak="0">
    <w:nsid w:val="725C7F78"/>
    <w:multiLevelType w:val="multilevel"/>
    <w:tmpl w:val="D65E8E9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6" w15:restartNumberingAfterBreak="0">
    <w:nsid w:val="72A44562"/>
    <w:multiLevelType w:val="multilevel"/>
    <w:tmpl w:val="FAD665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7" w15:restartNumberingAfterBreak="0">
    <w:nsid w:val="72EE751D"/>
    <w:multiLevelType w:val="multilevel"/>
    <w:tmpl w:val="6A441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8" w15:restartNumberingAfterBreak="0">
    <w:nsid w:val="73555415"/>
    <w:multiLevelType w:val="multilevel"/>
    <w:tmpl w:val="DAA441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9" w15:restartNumberingAfterBreak="0">
    <w:nsid w:val="73BE03A0"/>
    <w:multiLevelType w:val="multilevel"/>
    <w:tmpl w:val="95DCC5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0" w15:restartNumberingAfterBreak="0">
    <w:nsid w:val="73D20514"/>
    <w:multiLevelType w:val="hybridMultilevel"/>
    <w:tmpl w:val="E67CB0BC"/>
    <w:lvl w:ilvl="0" w:tplc="D200E81C">
      <w:start w:val="1"/>
      <w:numFmt w:val="bullet"/>
      <w:lvlText w:val="·"/>
      <w:lvlJc w:val="left"/>
      <w:pPr>
        <w:ind w:left="106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21" w15:restartNumberingAfterBreak="0">
    <w:nsid w:val="73E6189E"/>
    <w:multiLevelType w:val="multilevel"/>
    <w:tmpl w:val="585ADA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2" w15:restartNumberingAfterBreak="0">
    <w:nsid w:val="74D856DA"/>
    <w:multiLevelType w:val="multilevel"/>
    <w:tmpl w:val="3D12249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3" w15:restartNumberingAfterBreak="0">
    <w:nsid w:val="75353DB1"/>
    <w:multiLevelType w:val="multilevel"/>
    <w:tmpl w:val="051427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4" w15:restartNumberingAfterBreak="0">
    <w:nsid w:val="758667ED"/>
    <w:multiLevelType w:val="multilevel"/>
    <w:tmpl w:val="8C3431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5" w15:restartNumberingAfterBreak="0">
    <w:nsid w:val="75EB05FC"/>
    <w:multiLevelType w:val="multilevel"/>
    <w:tmpl w:val="9F7A8ED2"/>
    <w:lvl w:ilvl="0">
      <w:start w:val="3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6" w15:restartNumberingAfterBreak="0">
    <w:nsid w:val="75F45484"/>
    <w:multiLevelType w:val="multilevel"/>
    <w:tmpl w:val="0E2AD2A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7" w15:restartNumberingAfterBreak="0">
    <w:nsid w:val="75FB68A8"/>
    <w:multiLevelType w:val="hybridMultilevel"/>
    <w:tmpl w:val="9656DA34"/>
    <w:lvl w:ilvl="0" w:tplc="D200E81C">
      <w:start w:val="1"/>
      <w:numFmt w:val="bullet"/>
      <w:lvlText w:val="·"/>
      <w:lvlJc w:val="left"/>
      <w:pPr>
        <w:ind w:left="1064" w:hanging="360"/>
      </w:pPr>
      <w:rPr>
        <w:rFonts w:ascii="宋体" w:eastAsia="宋体" w:hAnsi="宋体" w:cs="Arial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28" w15:restartNumberingAfterBreak="0">
    <w:nsid w:val="76D925B6"/>
    <w:multiLevelType w:val="hybridMultilevel"/>
    <w:tmpl w:val="D3DE96F4"/>
    <w:lvl w:ilvl="0" w:tplc="1B329042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429" w15:restartNumberingAfterBreak="0">
    <w:nsid w:val="76FB55FC"/>
    <w:multiLevelType w:val="multilevel"/>
    <w:tmpl w:val="F97CB9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0" w15:restartNumberingAfterBreak="0">
    <w:nsid w:val="772051F9"/>
    <w:multiLevelType w:val="multilevel"/>
    <w:tmpl w:val="11AA196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1" w15:restartNumberingAfterBreak="0">
    <w:nsid w:val="77217940"/>
    <w:multiLevelType w:val="hybridMultilevel"/>
    <w:tmpl w:val="7388A338"/>
    <w:lvl w:ilvl="0" w:tplc="552A83CA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432" w15:restartNumberingAfterBreak="0">
    <w:nsid w:val="77401EE1"/>
    <w:multiLevelType w:val="multilevel"/>
    <w:tmpl w:val="B1C695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3" w15:restartNumberingAfterBreak="0">
    <w:nsid w:val="775F370A"/>
    <w:multiLevelType w:val="hybridMultilevel"/>
    <w:tmpl w:val="89948AAA"/>
    <w:lvl w:ilvl="0" w:tplc="8FDEC374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4" w15:restartNumberingAfterBreak="0">
    <w:nsid w:val="7778773F"/>
    <w:multiLevelType w:val="hybridMultilevel"/>
    <w:tmpl w:val="95F682D0"/>
    <w:lvl w:ilvl="0" w:tplc="5CF47930">
      <w:start w:val="1"/>
      <w:numFmt w:val="decimal"/>
      <w:lvlText w:val="%1."/>
      <w:lvlJc w:val="left"/>
      <w:pPr>
        <w:ind w:left="100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24" w:hanging="440"/>
      </w:pPr>
    </w:lvl>
    <w:lvl w:ilvl="2" w:tplc="0409001B" w:tentative="1">
      <w:start w:val="1"/>
      <w:numFmt w:val="lowerRoman"/>
      <w:lvlText w:val="%3."/>
      <w:lvlJc w:val="right"/>
      <w:pPr>
        <w:ind w:left="1964" w:hanging="440"/>
      </w:pPr>
    </w:lvl>
    <w:lvl w:ilvl="3" w:tplc="0409000F" w:tentative="1">
      <w:start w:val="1"/>
      <w:numFmt w:val="decimal"/>
      <w:lvlText w:val="%4."/>
      <w:lvlJc w:val="left"/>
      <w:pPr>
        <w:ind w:left="2404" w:hanging="440"/>
      </w:pPr>
    </w:lvl>
    <w:lvl w:ilvl="4" w:tplc="04090019" w:tentative="1">
      <w:start w:val="1"/>
      <w:numFmt w:val="lowerLetter"/>
      <w:lvlText w:val="%5)"/>
      <w:lvlJc w:val="left"/>
      <w:pPr>
        <w:ind w:left="2844" w:hanging="440"/>
      </w:pPr>
    </w:lvl>
    <w:lvl w:ilvl="5" w:tplc="0409001B" w:tentative="1">
      <w:start w:val="1"/>
      <w:numFmt w:val="lowerRoman"/>
      <w:lvlText w:val="%6."/>
      <w:lvlJc w:val="right"/>
      <w:pPr>
        <w:ind w:left="3284" w:hanging="440"/>
      </w:pPr>
    </w:lvl>
    <w:lvl w:ilvl="6" w:tplc="0409000F" w:tentative="1">
      <w:start w:val="1"/>
      <w:numFmt w:val="decimal"/>
      <w:lvlText w:val="%7."/>
      <w:lvlJc w:val="left"/>
      <w:pPr>
        <w:ind w:left="3724" w:hanging="440"/>
      </w:pPr>
    </w:lvl>
    <w:lvl w:ilvl="7" w:tplc="04090019" w:tentative="1">
      <w:start w:val="1"/>
      <w:numFmt w:val="lowerLetter"/>
      <w:lvlText w:val="%8)"/>
      <w:lvlJc w:val="left"/>
      <w:pPr>
        <w:ind w:left="4164" w:hanging="440"/>
      </w:pPr>
    </w:lvl>
    <w:lvl w:ilvl="8" w:tplc="0409001B" w:tentative="1">
      <w:start w:val="1"/>
      <w:numFmt w:val="lowerRoman"/>
      <w:lvlText w:val="%9."/>
      <w:lvlJc w:val="right"/>
      <w:pPr>
        <w:ind w:left="4604" w:hanging="440"/>
      </w:pPr>
    </w:lvl>
  </w:abstractNum>
  <w:abstractNum w:abstractNumId="435" w15:restartNumberingAfterBreak="0">
    <w:nsid w:val="780C434A"/>
    <w:multiLevelType w:val="multilevel"/>
    <w:tmpl w:val="50648290"/>
    <w:lvl w:ilvl="0">
      <w:start w:val="1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6" w15:restartNumberingAfterBreak="0">
    <w:nsid w:val="798241FB"/>
    <w:multiLevelType w:val="multilevel"/>
    <w:tmpl w:val="0004D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7" w15:restartNumberingAfterBreak="0">
    <w:nsid w:val="799C2BDD"/>
    <w:multiLevelType w:val="multilevel"/>
    <w:tmpl w:val="D84424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8" w15:restartNumberingAfterBreak="0">
    <w:nsid w:val="7AAD01CD"/>
    <w:multiLevelType w:val="multilevel"/>
    <w:tmpl w:val="ABF463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9" w15:restartNumberingAfterBreak="0">
    <w:nsid w:val="7ADB6913"/>
    <w:multiLevelType w:val="multilevel"/>
    <w:tmpl w:val="90F6DA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0" w15:restartNumberingAfterBreak="0">
    <w:nsid w:val="7AEB4949"/>
    <w:multiLevelType w:val="multilevel"/>
    <w:tmpl w:val="63E23308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1" w15:restartNumberingAfterBreak="0">
    <w:nsid w:val="7B596644"/>
    <w:multiLevelType w:val="multilevel"/>
    <w:tmpl w:val="09EE41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2" w15:restartNumberingAfterBreak="0">
    <w:nsid w:val="7B874DCC"/>
    <w:multiLevelType w:val="hybridMultilevel"/>
    <w:tmpl w:val="5B985084"/>
    <w:lvl w:ilvl="0" w:tplc="DD36E26E">
      <w:start w:val="1"/>
      <w:numFmt w:val="decimal"/>
      <w:lvlText w:val="%1."/>
      <w:lvlJc w:val="left"/>
      <w:pPr>
        <w:ind w:left="1068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443" w15:restartNumberingAfterBreak="0">
    <w:nsid w:val="7BC75F79"/>
    <w:multiLevelType w:val="multilevel"/>
    <w:tmpl w:val="CF00E4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4" w15:restartNumberingAfterBreak="0">
    <w:nsid w:val="7C6C7EDB"/>
    <w:multiLevelType w:val="multilevel"/>
    <w:tmpl w:val="E53482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5" w15:restartNumberingAfterBreak="0">
    <w:nsid w:val="7C7D1FF7"/>
    <w:multiLevelType w:val="multilevel"/>
    <w:tmpl w:val="15F6BB42"/>
    <w:lvl w:ilvl="0">
      <w:start w:val="2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6" w15:restartNumberingAfterBreak="0">
    <w:nsid w:val="7D7E171E"/>
    <w:multiLevelType w:val="multilevel"/>
    <w:tmpl w:val="16AC18FE"/>
    <w:lvl w:ilvl="0">
      <w:start w:val="1"/>
      <w:numFmt w:val="decimal"/>
      <w:lvlText w:val="%1"/>
      <w:lvlJc w:val="left"/>
      <w:pPr>
        <w:ind w:left="552" w:hanging="55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52" w:hanging="55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7" w15:restartNumberingAfterBreak="0">
    <w:nsid w:val="7D836402"/>
    <w:multiLevelType w:val="multilevel"/>
    <w:tmpl w:val="F1B8DC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8" w15:restartNumberingAfterBreak="0">
    <w:nsid w:val="7E376877"/>
    <w:multiLevelType w:val="multilevel"/>
    <w:tmpl w:val="B6A8EE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9" w15:restartNumberingAfterBreak="0">
    <w:nsid w:val="7E571D08"/>
    <w:multiLevelType w:val="multilevel"/>
    <w:tmpl w:val="C83678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0" w15:restartNumberingAfterBreak="0">
    <w:nsid w:val="7E7512BB"/>
    <w:multiLevelType w:val="hybridMultilevel"/>
    <w:tmpl w:val="EAA453B0"/>
    <w:lvl w:ilvl="0" w:tplc="31C6FD9C">
      <w:start w:val="1"/>
      <w:numFmt w:val="decimal"/>
      <w:lvlText w:val="%1."/>
      <w:lvlJc w:val="left"/>
      <w:pPr>
        <w:ind w:left="106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451" w15:restartNumberingAfterBreak="0">
    <w:nsid w:val="7E751992"/>
    <w:multiLevelType w:val="multilevel"/>
    <w:tmpl w:val="32DEBC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2" w15:restartNumberingAfterBreak="0">
    <w:nsid w:val="7EB77CB9"/>
    <w:multiLevelType w:val="multilevel"/>
    <w:tmpl w:val="1F5EB4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3" w15:restartNumberingAfterBreak="0">
    <w:nsid w:val="7EC07172"/>
    <w:multiLevelType w:val="multilevel"/>
    <w:tmpl w:val="BFACDDF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4" w15:restartNumberingAfterBreak="0">
    <w:nsid w:val="7EF847DF"/>
    <w:multiLevelType w:val="hybridMultilevel"/>
    <w:tmpl w:val="2B7EF7F6"/>
    <w:lvl w:ilvl="0" w:tplc="D200E81C">
      <w:start w:val="1"/>
      <w:numFmt w:val="bullet"/>
      <w:lvlText w:val="·"/>
      <w:lvlJc w:val="left"/>
      <w:pPr>
        <w:ind w:left="644" w:hanging="360"/>
      </w:pPr>
      <w:rPr>
        <w:rFonts w:ascii="宋体" w:eastAsia="宋体" w:hAnsi="宋体" w:cs="Arial" w:hint="eastAsia"/>
        <w:sz w:val="21"/>
      </w:rPr>
    </w:lvl>
    <w:lvl w:ilvl="1" w:tplc="EFD6704C">
      <w:start w:val="1"/>
      <w:numFmt w:val="decimal"/>
      <w:lvlText w:val="%2."/>
      <w:lvlJc w:val="left"/>
      <w:pPr>
        <w:ind w:left="1007" w:hanging="440"/>
      </w:pPr>
      <w:rPr>
        <w:rFonts w:ascii="宋体" w:eastAsia="宋体" w:hAnsi="宋体" w:cs="Arial"/>
      </w:rPr>
    </w:lvl>
    <w:lvl w:ilvl="2" w:tplc="3C7CCDAE">
      <w:start w:val="2"/>
      <w:numFmt w:val="decimal"/>
      <w:lvlText w:val="%3．"/>
      <w:lvlJc w:val="left"/>
      <w:pPr>
        <w:ind w:left="1240" w:hanging="360"/>
      </w:pPr>
      <w:rPr>
        <w:rFonts w:hint="eastAsia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5" w15:restartNumberingAfterBreak="0">
    <w:nsid w:val="7EFD01C5"/>
    <w:multiLevelType w:val="multilevel"/>
    <w:tmpl w:val="0EC61A6A"/>
    <w:lvl w:ilvl="0">
      <w:start w:val="4"/>
      <w:numFmt w:val="lowerLetter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6" w15:restartNumberingAfterBreak="0">
    <w:nsid w:val="7F0B0BC4"/>
    <w:multiLevelType w:val="multilevel"/>
    <w:tmpl w:val="16F624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7" w15:restartNumberingAfterBreak="0">
    <w:nsid w:val="7F331B6E"/>
    <w:multiLevelType w:val="hybridMultilevel"/>
    <w:tmpl w:val="1DDCCB18"/>
    <w:lvl w:ilvl="0" w:tplc="04090001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458" w15:restartNumberingAfterBreak="0">
    <w:nsid w:val="7F827161"/>
    <w:multiLevelType w:val="multilevel"/>
    <w:tmpl w:val="A94C57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9" w15:restartNumberingAfterBreak="0">
    <w:nsid w:val="7FC32424"/>
    <w:multiLevelType w:val="multilevel"/>
    <w:tmpl w:val="733E77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0" w15:restartNumberingAfterBreak="0">
    <w:nsid w:val="7FD72D96"/>
    <w:multiLevelType w:val="multilevel"/>
    <w:tmpl w:val="24D8FE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3738331">
    <w:abstractNumId w:val="433"/>
  </w:num>
  <w:num w:numId="2" w16cid:durableId="1320697880">
    <w:abstractNumId w:val="187"/>
  </w:num>
  <w:num w:numId="3" w16cid:durableId="184949689">
    <w:abstractNumId w:val="210"/>
  </w:num>
  <w:num w:numId="4" w16cid:durableId="619994844">
    <w:abstractNumId w:val="412"/>
  </w:num>
  <w:num w:numId="5" w16cid:durableId="1333752691">
    <w:abstractNumId w:val="303"/>
  </w:num>
  <w:num w:numId="6" w16cid:durableId="908225527">
    <w:abstractNumId w:val="184"/>
  </w:num>
  <w:num w:numId="7" w16cid:durableId="868641256">
    <w:abstractNumId w:val="197"/>
  </w:num>
  <w:num w:numId="8" w16cid:durableId="704251111">
    <w:abstractNumId w:val="302"/>
  </w:num>
  <w:num w:numId="9" w16cid:durableId="202719534">
    <w:abstractNumId w:val="204"/>
  </w:num>
  <w:num w:numId="10" w16cid:durableId="766580810">
    <w:abstractNumId w:val="79"/>
  </w:num>
  <w:num w:numId="11" w16cid:durableId="446121208">
    <w:abstractNumId w:val="154"/>
  </w:num>
  <w:num w:numId="12" w16cid:durableId="1978609676">
    <w:abstractNumId w:val="457"/>
  </w:num>
  <w:num w:numId="13" w16cid:durableId="236550428">
    <w:abstractNumId w:val="292"/>
  </w:num>
  <w:num w:numId="14" w16cid:durableId="1485589859">
    <w:abstractNumId w:val="268"/>
  </w:num>
  <w:num w:numId="15" w16cid:durableId="232811566">
    <w:abstractNumId w:val="227"/>
  </w:num>
  <w:num w:numId="16" w16cid:durableId="721682701">
    <w:abstractNumId w:val="52"/>
  </w:num>
  <w:num w:numId="17" w16cid:durableId="665866872">
    <w:abstractNumId w:val="146"/>
  </w:num>
  <w:num w:numId="18" w16cid:durableId="1867207244">
    <w:abstractNumId w:val="143"/>
  </w:num>
  <w:num w:numId="19" w16cid:durableId="1710031568">
    <w:abstractNumId w:val="452"/>
  </w:num>
  <w:num w:numId="20" w16cid:durableId="147090225">
    <w:abstractNumId w:val="446"/>
  </w:num>
  <w:num w:numId="21" w16cid:durableId="1241450056">
    <w:abstractNumId w:val="389"/>
  </w:num>
  <w:num w:numId="22" w16cid:durableId="1926837934">
    <w:abstractNumId w:val="219"/>
  </w:num>
  <w:num w:numId="23" w16cid:durableId="984896300">
    <w:abstractNumId w:val="136"/>
  </w:num>
  <w:num w:numId="24" w16cid:durableId="1840735034">
    <w:abstractNumId w:val="181"/>
  </w:num>
  <w:num w:numId="25" w16cid:durableId="454108301">
    <w:abstractNumId w:val="356"/>
  </w:num>
  <w:num w:numId="26" w16cid:durableId="988896523">
    <w:abstractNumId w:val="277"/>
  </w:num>
  <w:num w:numId="27" w16cid:durableId="219024843">
    <w:abstractNumId w:val="110"/>
  </w:num>
  <w:num w:numId="28" w16cid:durableId="672025614">
    <w:abstractNumId w:val="416"/>
  </w:num>
  <w:num w:numId="29" w16cid:durableId="1760522774">
    <w:abstractNumId w:val="340"/>
  </w:num>
  <w:num w:numId="30" w16cid:durableId="469516719">
    <w:abstractNumId w:val="166"/>
  </w:num>
  <w:num w:numId="31" w16cid:durableId="1340430522">
    <w:abstractNumId w:val="251"/>
  </w:num>
  <w:num w:numId="32" w16cid:durableId="1007366669">
    <w:abstractNumId w:val="13"/>
  </w:num>
  <w:num w:numId="33" w16cid:durableId="399669065">
    <w:abstractNumId w:val="280"/>
  </w:num>
  <w:num w:numId="34" w16cid:durableId="440341902">
    <w:abstractNumId w:val="27"/>
  </w:num>
  <w:num w:numId="35" w16cid:durableId="564294510">
    <w:abstractNumId w:val="42"/>
  </w:num>
  <w:num w:numId="36" w16cid:durableId="2132167055">
    <w:abstractNumId w:val="361"/>
  </w:num>
  <w:num w:numId="37" w16cid:durableId="1162041357">
    <w:abstractNumId w:val="261"/>
  </w:num>
  <w:num w:numId="38" w16cid:durableId="1861240625">
    <w:abstractNumId w:val="272"/>
  </w:num>
  <w:num w:numId="39" w16cid:durableId="1683776966">
    <w:abstractNumId w:val="441"/>
  </w:num>
  <w:num w:numId="40" w16cid:durableId="1811970873">
    <w:abstractNumId w:val="230"/>
  </w:num>
  <w:num w:numId="41" w16cid:durableId="490367030">
    <w:abstractNumId w:val="324"/>
  </w:num>
  <w:num w:numId="42" w16cid:durableId="2074624292">
    <w:abstractNumId w:val="334"/>
  </w:num>
  <w:num w:numId="43" w16cid:durableId="475220459">
    <w:abstractNumId w:val="61"/>
  </w:num>
  <w:num w:numId="44" w16cid:durableId="291717033">
    <w:abstractNumId w:val="73"/>
  </w:num>
  <w:num w:numId="45" w16cid:durableId="1993946206">
    <w:abstractNumId w:val="139"/>
  </w:num>
  <w:num w:numId="46" w16cid:durableId="430052061">
    <w:abstractNumId w:val="284"/>
  </w:num>
  <w:num w:numId="47" w16cid:durableId="829717925">
    <w:abstractNumId w:val="413"/>
  </w:num>
  <w:num w:numId="48" w16cid:durableId="2008048065">
    <w:abstractNumId w:val="345"/>
  </w:num>
  <w:num w:numId="49" w16cid:durableId="273632552">
    <w:abstractNumId w:val="31"/>
  </w:num>
  <w:num w:numId="50" w16cid:durableId="1712416125">
    <w:abstractNumId w:val="362"/>
  </w:num>
  <w:num w:numId="51" w16cid:durableId="1390497607">
    <w:abstractNumId w:val="417"/>
  </w:num>
  <w:num w:numId="52" w16cid:durableId="44526231">
    <w:abstractNumId w:val="18"/>
  </w:num>
  <w:num w:numId="53" w16cid:durableId="1852257755">
    <w:abstractNumId w:val="192"/>
  </w:num>
  <w:num w:numId="54" w16cid:durableId="428819660">
    <w:abstractNumId w:val="367"/>
  </w:num>
  <w:num w:numId="55" w16cid:durableId="1763062936">
    <w:abstractNumId w:val="279"/>
  </w:num>
  <w:num w:numId="56" w16cid:durableId="613096680">
    <w:abstractNumId w:val="133"/>
  </w:num>
  <w:num w:numId="57" w16cid:durableId="1380204320">
    <w:abstractNumId w:val="250"/>
  </w:num>
  <w:num w:numId="58" w16cid:durableId="247278103">
    <w:abstractNumId w:val="58"/>
  </w:num>
  <w:num w:numId="59" w16cid:durableId="973752950">
    <w:abstractNumId w:val="349"/>
  </w:num>
  <w:num w:numId="60" w16cid:durableId="120735207">
    <w:abstractNumId w:val="383"/>
  </w:num>
  <w:num w:numId="61" w16cid:durableId="2115206283">
    <w:abstractNumId w:val="437"/>
  </w:num>
  <w:num w:numId="62" w16cid:durableId="86535474">
    <w:abstractNumId w:val="252"/>
  </w:num>
  <w:num w:numId="63" w16cid:durableId="1183008394">
    <w:abstractNumId w:val="380"/>
  </w:num>
  <w:num w:numId="64" w16cid:durableId="1353605275">
    <w:abstractNumId w:val="354"/>
  </w:num>
  <w:num w:numId="65" w16cid:durableId="480997811">
    <w:abstractNumId w:val="176"/>
  </w:num>
  <w:num w:numId="66" w16cid:durableId="682165109">
    <w:abstractNumId w:val="411"/>
  </w:num>
  <w:num w:numId="67" w16cid:durableId="1208761758">
    <w:abstractNumId w:val="233"/>
  </w:num>
  <w:num w:numId="68" w16cid:durableId="1603537009">
    <w:abstractNumId w:val="173"/>
  </w:num>
  <w:num w:numId="69" w16cid:durableId="1361856190">
    <w:abstractNumId w:val="70"/>
  </w:num>
  <w:num w:numId="70" w16cid:durableId="1538197752">
    <w:abstractNumId w:val="320"/>
  </w:num>
  <w:num w:numId="71" w16cid:durableId="163402215">
    <w:abstractNumId w:val="213"/>
  </w:num>
  <w:num w:numId="72" w16cid:durableId="1873416926">
    <w:abstractNumId w:val="254"/>
  </w:num>
  <w:num w:numId="73" w16cid:durableId="804927883">
    <w:abstractNumId w:val="209"/>
  </w:num>
  <w:num w:numId="74" w16cid:durableId="2067682346">
    <w:abstractNumId w:val="7"/>
  </w:num>
  <w:num w:numId="75" w16cid:durableId="1524703829">
    <w:abstractNumId w:val="163"/>
  </w:num>
  <w:num w:numId="76" w16cid:durableId="1279070792">
    <w:abstractNumId w:val="401"/>
  </w:num>
  <w:num w:numId="77" w16cid:durableId="1518737804">
    <w:abstractNumId w:val="170"/>
  </w:num>
  <w:num w:numId="78" w16cid:durableId="729891078">
    <w:abstractNumId w:val="229"/>
  </w:num>
  <w:num w:numId="79" w16cid:durableId="1800302750">
    <w:abstractNumId w:val="95"/>
  </w:num>
  <w:num w:numId="80" w16cid:durableId="704067207">
    <w:abstractNumId w:val="269"/>
  </w:num>
  <w:num w:numId="81" w16cid:durableId="1225944565">
    <w:abstractNumId w:val="191"/>
  </w:num>
  <w:num w:numId="82" w16cid:durableId="916329262">
    <w:abstractNumId w:val="194"/>
  </w:num>
  <w:num w:numId="83" w16cid:durableId="1217089345">
    <w:abstractNumId w:val="318"/>
  </w:num>
  <w:num w:numId="84" w16cid:durableId="1990404523">
    <w:abstractNumId w:val="91"/>
  </w:num>
  <w:num w:numId="85" w16cid:durableId="1646930832">
    <w:abstractNumId w:val="50"/>
  </w:num>
  <w:num w:numId="86" w16cid:durableId="1335641839">
    <w:abstractNumId w:val="72"/>
  </w:num>
  <w:num w:numId="87" w16cid:durableId="382292057">
    <w:abstractNumId w:val="64"/>
  </w:num>
  <w:num w:numId="88" w16cid:durableId="531192633">
    <w:abstractNumId w:val="409"/>
  </w:num>
  <w:num w:numId="89" w16cid:durableId="1542521566">
    <w:abstractNumId w:val="240"/>
  </w:num>
  <w:num w:numId="90" w16cid:durableId="1070225736">
    <w:abstractNumId w:val="243"/>
  </w:num>
  <w:num w:numId="91" w16cid:durableId="586575050">
    <w:abstractNumId w:val="126"/>
  </w:num>
  <w:num w:numId="92" w16cid:durableId="1725911240">
    <w:abstractNumId w:val="373"/>
  </w:num>
  <w:num w:numId="93" w16cid:durableId="1324165707">
    <w:abstractNumId w:val="0"/>
  </w:num>
  <w:num w:numId="94" w16cid:durableId="1914780711">
    <w:abstractNumId w:val="306"/>
  </w:num>
  <w:num w:numId="95" w16cid:durableId="1543514014">
    <w:abstractNumId w:val="312"/>
  </w:num>
  <w:num w:numId="96" w16cid:durableId="1051543239">
    <w:abstractNumId w:val="83"/>
  </w:num>
  <w:num w:numId="97" w16cid:durableId="362829986">
    <w:abstractNumId w:val="57"/>
  </w:num>
  <w:num w:numId="98" w16cid:durableId="1404181866">
    <w:abstractNumId w:val="69"/>
  </w:num>
  <w:num w:numId="99" w16cid:durableId="1368599911">
    <w:abstractNumId w:val="206"/>
  </w:num>
  <w:num w:numId="100" w16cid:durableId="418793576">
    <w:abstractNumId w:val="415"/>
  </w:num>
  <w:num w:numId="101" w16cid:durableId="1529640880">
    <w:abstractNumId w:val="275"/>
  </w:num>
  <w:num w:numId="102" w16cid:durableId="2003652568">
    <w:abstractNumId w:val="101"/>
  </w:num>
  <w:num w:numId="103" w16cid:durableId="1270160646">
    <w:abstractNumId w:val="208"/>
  </w:num>
  <w:num w:numId="104" w16cid:durableId="1244292052">
    <w:abstractNumId w:val="323"/>
  </w:num>
  <w:num w:numId="105" w16cid:durableId="1406997952">
    <w:abstractNumId w:val="337"/>
  </w:num>
  <w:num w:numId="106" w16cid:durableId="1450736485">
    <w:abstractNumId w:val="241"/>
  </w:num>
  <w:num w:numId="107" w16cid:durableId="1797215017">
    <w:abstractNumId w:val="247"/>
  </w:num>
  <w:num w:numId="108" w16cid:durableId="996416943">
    <w:abstractNumId w:val="89"/>
  </w:num>
  <w:num w:numId="109" w16cid:durableId="1899709954">
    <w:abstractNumId w:val="30"/>
  </w:num>
  <w:num w:numId="110" w16cid:durableId="1023169853">
    <w:abstractNumId w:val="438"/>
  </w:num>
  <w:num w:numId="111" w16cid:durableId="953368124">
    <w:abstractNumId w:val="165"/>
  </w:num>
  <w:num w:numId="112" w16cid:durableId="562525634">
    <w:abstractNumId w:val="135"/>
  </w:num>
  <w:num w:numId="113" w16cid:durableId="1344280659">
    <w:abstractNumId w:val="123"/>
  </w:num>
  <w:num w:numId="114" w16cid:durableId="1468278027">
    <w:abstractNumId w:val="195"/>
  </w:num>
  <w:num w:numId="115" w16cid:durableId="39676610">
    <w:abstractNumId w:val="172"/>
  </w:num>
  <w:num w:numId="116" w16cid:durableId="420882821">
    <w:abstractNumId w:val="388"/>
  </w:num>
  <w:num w:numId="117" w16cid:durableId="566847186">
    <w:abstractNumId w:val="157"/>
  </w:num>
  <w:num w:numId="118" w16cid:durableId="1175999243">
    <w:abstractNumId w:val="238"/>
  </w:num>
  <w:num w:numId="119" w16cid:durableId="535779369">
    <w:abstractNumId w:val="424"/>
  </w:num>
  <w:num w:numId="120" w16cid:durableId="461727823">
    <w:abstractNumId w:val="353"/>
  </w:num>
  <w:num w:numId="121" w16cid:durableId="1527909882">
    <w:abstractNumId w:val="94"/>
  </w:num>
  <w:num w:numId="122" w16cid:durableId="1422675835">
    <w:abstractNumId w:val="316"/>
  </w:num>
  <w:num w:numId="123" w16cid:durableId="1046760860">
    <w:abstractNumId w:val="262"/>
  </w:num>
  <w:num w:numId="124" w16cid:durableId="203371957">
    <w:abstractNumId w:val="202"/>
  </w:num>
  <w:num w:numId="125" w16cid:durableId="1664888337">
    <w:abstractNumId w:val="235"/>
  </w:num>
  <w:num w:numId="126" w16cid:durableId="2055734228">
    <w:abstractNumId w:val="220"/>
  </w:num>
  <w:num w:numId="127" w16cid:durableId="1260525756">
    <w:abstractNumId w:val="371"/>
  </w:num>
  <w:num w:numId="128" w16cid:durableId="1831479435">
    <w:abstractNumId w:val="271"/>
  </w:num>
  <w:num w:numId="129" w16cid:durableId="792864621">
    <w:abstractNumId w:val="63"/>
  </w:num>
  <w:num w:numId="130" w16cid:durableId="1769038364">
    <w:abstractNumId w:val="267"/>
  </w:num>
  <w:num w:numId="131" w16cid:durableId="302777603">
    <w:abstractNumId w:val="11"/>
  </w:num>
  <w:num w:numId="132" w16cid:durableId="80034554">
    <w:abstractNumId w:val="286"/>
  </w:num>
  <w:num w:numId="133" w16cid:durableId="353701196">
    <w:abstractNumId w:val="131"/>
  </w:num>
  <w:num w:numId="134" w16cid:durableId="1270166295">
    <w:abstractNumId w:val="40"/>
  </w:num>
  <w:num w:numId="135" w16cid:durableId="1178346741">
    <w:abstractNumId w:val="96"/>
  </w:num>
  <w:num w:numId="136" w16cid:durableId="1894265428">
    <w:abstractNumId w:val="75"/>
  </w:num>
  <w:num w:numId="137" w16cid:durableId="1574969482">
    <w:abstractNumId w:val="429"/>
  </w:num>
  <w:num w:numId="138" w16cid:durableId="1916086369">
    <w:abstractNumId w:val="54"/>
  </w:num>
  <w:num w:numId="139" w16cid:durableId="539628903">
    <w:abstractNumId w:val="22"/>
  </w:num>
  <w:num w:numId="140" w16cid:durableId="257063669">
    <w:abstractNumId w:val="392"/>
  </w:num>
  <w:num w:numId="141" w16cid:durableId="106197970">
    <w:abstractNumId w:val="85"/>
  </w:num>
  <w:num w:numId="142" w16cid:durableId="369571144">
    <w:abstractNumId w:val="270"/>
  </w:num>
  <w:num w:numId="143" w16cid:durableId="2039692668">
    <w:abstractNumId w:val="21"/>
  </w:num>
  <w:num w:numId="144" w16cid:durableId="1641762931">
    <w:abstractNumId w:val="198"/>
  </w:num>
  <w:num w:numId="145" w16cid:durableId="1783376286">
    <w:abstractNumId w:val="419"/>
  </w:num>
  <w:num w:numId="146" w16cid:durableId="973949338">
    <w:abstractNumId w:val="290"/>
  </w:num>
  <w:num w:numId="147" w16cid:durableId="1354308684">
    <w:abstractNumId w:val="232"/>
  </w:num>
  <w:num w:numId="148" w16cid:durableId="209465322">
    <w:abstractNumId w:val="459"/>
  </w:num>
  <w:num w:numId="149" w16cid:durableId="2067608787">
    <w:abstractNumId w:val="41"/>
  </w:num>
  <w:num w:numId="150" w16cid:durableId="197397130">
    <w:abstractNumId w:val="199"/>
  </w:num>
  <w:num w:numId="151" w16cid:durableId="1944025178">
    <w:abstractNumId w:val="24"/>
  </w:num>
  <w:num w:numId="152" w16cid:durableId="380520028">
    <w:abstractNumId w:val="180"/>
  </w:num>
  <w:num w:numId="153" w16cid:durableId="2060744089">
    <w:abstractNumId w:val="115"/>
  </w:num>
  <w:num w:numId="154" w16cid:durableId="717049429">
    <w:abstractNumId w:val="48"/>
  </w:num>
  <w:num w:numId="155" w16cid:durableId="118912968">
    <w:abstractNumId w:val="456"/>
  </w:num>
  <w:num w:numId="156" w16cid:durableId="1469205781">
    <w:abstractNumId w:val="62"/>
  </w:num>
  <w:num w:numId="157" w16cid:durableId="823468799">
    <w:abstractNumId w:val="418"/>
  </w:num>
  <w:num w:numId="158" w16cid:durableId="1137182727">
    <w:abstractNumId w:val="114"/>
  </w:num>
  <w:num w:numId="159" w16cid:durableId="1450393301">
    <w:abstractNumId w:val="263"/>
  </w:num>
  <w:num w:numId="160" w16cid:durableId="389350039">
    <w:abstractNumId w:val="264"/>
  </w:num>
  <w:num w:numId="161" w16cid:durableId="1909069440">
    <w:abstractNumId w:val="368"/>
  </w:num>
  <w:num w:numId="162" w16cid:durableId="1375420105">
    <w:abstractNumId w:val="423"/>
  </w:num>
  <w:num w:numId="163" w16cid:durableId="515189725">
    <w:abstractNumId w:val="257"/>
  </w:num>
  <w:num w:numId="164" w16cid:durableId="1848251358">
    <w:abstractNumId w:val="108"/>
  </w:num>
  <w:num w:numId="165" w16cid:durableId="2105413827">
    <w:abstractNumId w:val="421"/>
  </w:num>
  <w:num w:numId="166" w16cid:durableId="1351909151">
    <w:abstractNumId w:val="319"/>
  </w:num>
  <w:num w:numId="167" w16cid:durableId="77020104">
    <w:abstractNumId w:val="102"/>
  </w:num>
  <w:num w:numId="168" w16cid:durableId="916594967">
    <w:abstractNumId w:val="111"/>
  </w:num>
  <w:num w:numId="169" w16cid:durableId="817572371">
    <w:abstractNumId w:val="183"/>
  </w:num>
  <w:num w:numId="170" w16cid:durableId="219370036">
    <w:abstractNumId w:val="440"/>
  </w:num>
  <w:num w:numId="171" w16cid:durableId="944728065">
    <w:abstractNumId w:val="377"/>
  </w:num>
  <w:num w:numId="172" w16cid:durableId="784083842">
    <w:abstractNumId w:val="99"/>
  </w:num>
  <w:num w:numId="173" w16cid:durableId="209659257">
    <w:abstractNumId w:val="443"/>
  </w:num>
  <w:num w:numId="174" w16cid:durableId="73939053">
    <w:abstractNumId w:val="395"/>
  </w:num>
  <w:num w:numId="175" w16cid:durableId="1986423033">
    <w:abstractNumId w:val="217"/>
  </w:num>
  <w:num w:numId="176" w16cid:durableId="623148508">
    <w:abstractNumId w:val="78"/>
  </w:num>
  <w:num w:numId="177" w16cid:durableId="1106802716">
    <w:abstractNumId w:val="127"/>
  </w:num>
  <w:num w:numId="178" w16cid:durableId="1034161718">
    <w:abstractNumId w:val="405"/>
  </w:num>
  <w:num w:numId="179" w16cid:durableId="1841458664">
    <w:abstractNumId w:val="260"/>
  </w:num>
  <w:num w:numId="180" w16cid:durableId="394864543">
    <w:abstractNumId w:val="378"/>
  </w:num>
  <w:num w:numId="181" w16cid:durableId="1140464618">
    <w:abstractNumId w:val="74"/>
  </w:num>
  <w:num w:numId="182" w16cid:durableId="1838112036">
    <w:abstractNumId w:val="200"/>
  </w:num>
  <w:num w:numId="183" w16cid:durableId="1803230973">
    <w:abstractNumId w:val="97"/>
  </w:num>
  <w:num w:numId="184" w16cid:durableId="809054329">
    <w:abstractNumId w:val="297"/>
  </w:num>
  <w:num w:numId="185" w16cid:durableId="495153476">
    <w:abstractNumId w:val="56"/>
  </w:num>
  <w:num w:numId="186" w16cid:durableId="908807791">
    <w:abstractNumId w:val="28"/>
  </w:num>
  <w:num w:numId="187" w16cid:durableId="1196313935">
    <w:abstractNumId w:val="1"/>
  </w:num>
  <w:num w:numId="188" w16cid:durableId="1855071788">
    <w:abstractNumId w:val="376"/>
  </w:num>
  <w:num w:numId="189" w16cid:durableId="1780904989">
    <w:abstractNumId w:val="283"/>
  </w:num>
  <w:num w:numId="190" w16cid:durableId="670523871">
    <w:abstractNumId w:val="414"/>
  </w:num>
  <w:num w:numId="191" w16cid:durableId="1499885931">
    <w:abstractNumId w:val="310"/>
  </w:num>
  <w:num w:numId="192" w16cid:durableId="1832526014">
    <w:abstractNumId w:val="425"/>
  </w:num>
  <w:num w:numId="193" w16cid:durableId="1972591919">
    <w:abstractNumId w:val="390"/>
  </w:num>
  <w:num w:numId="194" w16cid:durableId="1256092016">
    <w:abstractNumId w:val="150"/>
  </w:num>
  <w:num w:numId="195" w16cid:durableId="423769403">
    <w:abstractNumId w:val="222"/>
  </w:num>
  <w:num w:numId="196" w16cid:durableId="1191838656">
    <w:abstractNumId w:val="226"/>
  </w:num>
  <w:num w:numId="197" w16cid:durableId="1311905799">
    <w:abstractNumId w:val="142"/>
  </w:num>
  <w:num w:numId="198" w16cid:durableId="503283486">
    <w:abstractNumId w:val="335"/>
  </w:num>
  <w:num w:numId="199" w16cid:durableId="626549024">
    <w:abstractNumId w:val="211"/>
  </w:num>
  <w:num w:numId="200" w16cid:durableId="132724112">
    <w:abstractNumId w:val="239"/>
  </w:num>
  <w:num w:numId="201" w16cid:durableId="1053847656">
    <w:abstractNumId w:val="248"/>
  </w:num>
  <w:num w:numId="202" w16cid:durableId="1499685646">
    <w:abstractNumId w:val="32"/>
  </w:num>
  <w:num w:numId="203" w16cid:durableId="1441531584">
    <w:abstractNumId w:val="375"/>
  </w:num>
  <w:num w:numId="204" w16cid:durableId="224292568">
    <w:abstractNumId w:val="387"/>
  </w:num>
  <w:num w:numId="205" w16cid:durableId="1033924782">
    <w:abstractNumId w:val="455"/>
  </w:num>
  <w:num w:numId="206" w16cid:durableId="1775437834">
    <w:abstractNumId w:val="308"/>
  </w:num>
  <w:num w:numId="207" w16cid:durableId="1578709001">
    <w:abstractNumId w:val="327"/>
  </w:num>
  <w:num w:numId="208" w16cid:durableId="1572934062">
    <w:abstractNumId w:val="125"/>
  </w:num>
  <w:num w:numId="209" w16cid:durableId="1381978153">
    <w:abstractNumId w:val="59"/>
  </w:num>
  <w:num w:numId="210" w16cid:durableId="1856915429">
    <w:abstractNumId w:val="282"/>
  </w:num>
  <w:num w:numId="211" w16cid:durableId="847719488">
    <w:abstractNumId w:val="39"/>
  </w:num>
  <w:num w:numId="212" w16cid:durableId="1637685702">
    <w:abstractNumId w:val="422"/>
  </w:num>
  <w:num w:numId="213" w16cid:durableId="858422945">
    <w:abstractNumId w:val="216"/>
  </w:num>
  <w:num w:numId="214" w16cid:durableId="1838840619">
    <w:abstractNumId w:val="295"/>
  </w:num>
  <w:num w:numId="215" w16cid:durableId="1946110264">
    <w:abstractNumId w:val="365"/>
  </w:num>
  <w:num w:numId="216" w16cid:durableId="1042753277">
    <w:abstractNumId w:val="128"/>
  </w:num>
  <w:num w:numId="217" w16cid:durableId="1297369767">
    <w:abstractNumId w:val="325"/>
  </w:num>
  <w:num w:numId="218" w16cid:durableId="1647708983">
    <w:abstractNumId w:val="381"/>
  </w:num>
  <w:num w:numId="219" w16cid:durableId="1273707189">
    <w:abstractNumId w:val="406"/>
  </w:num>
  <w:num w:numId="220" w16cid:durableId="606082626">
    <w:abstractNumId w:val="304"/>
  </w:num>
  <w:num w:numId="221" w16cid:durableId="1119450295">
    <w:abstractNumId w:val="391"/>
  </w:num>
  <w:num w:numId="222" w16cid:durableId="1295405536">
    <w:abstractNumId w:val="225"/>
  </w:num>
  <w:num w:numId="223" w16cid:durableId="748775379">
    <w:abstractNumId w:val="153"/>
  </w:num>
  <w:num w:numId="224" w16cid:durableId="1308899260">
    <w:abstractNumId w:val="20"/>
  </w:num>
  <w:num w:numId="225" w16cid:durableId="568737270">
    <w:abstractNumId w:val="71"/>
  </w:num>
  <w:num w:numId="226" w16cid:durableId="828059512">
    <w:abstractNumId w:val="207"/>
  </w:num>
  <w:num w:numId="227" w16cid:durableId="291403412">
    <w:abstractNumId w:val="214"/>
  </w:num>
  <w:num w:numId="228" w16cid:durableId="1769883993">
    <w:abstractNumId w:val="288"/>
  </w:num>
  <w:num w:numId="229" w16cid:durableId="1348409430">
    <w:abstractNumId w:val="134"/>
  </w:num>
  <w:num w:numId="230" w16cid:durableId="1501234330">
    <w:abstractNumId w:val="82"/>
  </w:num>
  <w:num w:numId="231" w16cid:durableId="55858300">
    <w:abstractNumId w:val="328"/>
  </w:num>
  <w:num w:numId="232" w16cid:durableId="209654282">
    <w:abstractNumId w:val="140"/>
  </w:num>
  <w:num w:numId="233" w16cid:durableId="613050850">
    <w:abstractNumId w:val="66"/>
  </w:num>
  <w:num w:numId="234" w16cid:durableId="1192719919">
    <w:abstractNumId w:val="19"/>
  </w:num>
  <w:num w:numId="235" w16cid:durableId="1780179838">
    <w:abstractNumId w:val="164"/>
  </w:num>
  <w:num w:numId="236" w16cid:durableId="650981869">
    <w:abstractNumId w:val="105"/>
  </w:num>
  <w:num w:numId="237" w16cid:durableId="732119251">
    <w:abstractNumId w:val="23"/>
  </w:num>
  <w:num w:numId="238" w16cid:durableId="1215435077">
    <w:abstractNumId w:val="188"/>
  </w:num>
  <w:num w:numId="239" w16cid:durableId="85225116">
    <w:abstractNumId w:val="445"/>
  </w:num>
  <w:num w:numId="240" w16cid:durableId="2057700435">
    <w:abstractNumId w:val="147"/>
  </w:num>
  <w:num w:numId="241" w16cid:durableId="4325445">
    <w:abstractNumId w:val="338"/>
  </w:num>
  <w:num w:numId="242" w16cid:durableId="2062248323">
    <w:abstractNumId w:val="276"/>
  </w:num>
  <w:num w:numId="243" w16cid:durableId="127476812">
    <w:abstractNumId w:val="274"/>
  </w:num>
  <w:num w:numId="244" w16cid:durableId="1466853218">
    <w:abstractNumId w:val="221"/>
  </w:num>
  <w:num w:numId="245" w16cid:durableId="1986690973">
    <w:abstractNumId w:val="160"/>
  </w:num>
  <w:num w:numId="246" w16cid:durableId="1394430554">
    <w:abstractNumId w:val="333"/>
  </w:num>
  <w:num w:numId="247" w16cid:durableId="556011558">
    <w:abstractNumId w:val="169"/>
  </w:num>
  <w:num w:numId="248" w16cid:durableId="1811823402">
    <w:abstractNumId w:val="38"/>
  </w:num>
  <w:num w:numId="249" w16cid:durableId="2089375739">
    <w:abstractNumId w:val="9"/>
  </w:num>
  <w:num w:numId="250" w16cid:durableId="1540363488">
    <w:abstractNumId w:val="44"/>
  </w:num>
  <w:num w:numId="251" w16cid:durableId="2132749265">
    <w:abstractNumId w:val="144"/>
  </w:num>
  <w:num w:numId="252" w16cid:durableId="1861356290">
    <w:abstractNumId w:val="130"/>
  </w:num>
  <w:num w:numId="253" w16cid:durableId="1369916782">
    <w:abstractNumId w:val="436"/>
  </w:num>
  <w:num w:numId="254" w16cid:durableId="1888639677">
    <w:abstractNumId w:val="193"/>
  </w:num>
  <w:num w:numId="255" w16cid:durableId="331839590">
    <w:abstractNumId w:val="68"/>
  </w:num>
  <w:num w:numId="256" w16cid:durableId="2078942014">
    <w:abstractNumId w:val="259"/>
  </w:num>
  <w:num w:numId="257" w16cid:durableId="1984651726">
    <w:abstractNumId w:val="321"/>
  </w:num>
  <w:num w:numId="258" w16cid:durableId="1682858350">
    <w:abstractNumId w:val="311"/>
  </w:num>
  <w:num w:numId="259" w16cid:durableId="1139542569">
    <w:abstractNumId w:val="399"/>
  </w:num>
  <w:num w:numId="260" w16cid:durableId="1489323343">
    <w:abstractNumId w:val="159"/>
  </w:num>
  <w:num w:numId="261" w16cid:durableId="2030837557">
    <w:abstractNumId w:val="88"/>
  </w:num>
  <w:num w:numId="262" w16cid:durableId="1887597501">
    <w:abstractNumId w:val="117"/>
  </w:num>
  <w:num w:numId="263" w16cid:durableId="1638029116">
    <w:abstractNumId w:val="8"/>
  </w:num>
  <w:num w:numId="264" w16cid:durableId="1012300929">
    <w:abstractNumId w:val="408"/>
  </w:num>
  <w:num w:numId="265" w16cid:durableId="1861971014">
    <w:abstractNumId w:val="341"/>
  </w:num>
  <w:num w:numId="266" w16cid:durableId="1230992970">
    <w:abstractNumId w:val="90"/>
  </w:num>
  <w:num w:numId="267" w16cid:durableId="221988260">
    <w:abstractNumId w:val="255"/>
  </w:num>
  <w:num w:numId="268" w16cid:durableId="2043095517">
    <w:abstractNumId w:val="231"/>
  </w:num>
  <w:num w:numId="269" w16cid:durableId="2116706296">
    <w:abstractNumId w:val="278"/>
  </w:num>
  <w:num w:numId="270" w16cid:durableId="2092774338">
    <w:abstractNumId w:val="55"/>
  </w:num>
  <w:num w:numId="271" w16cid:durableId="1065179430">
    <w:abstractNumId w:val="234"/>
  </w:num>
  <w:num w:numId="272" w16cid:durableId="1042366666">
    <w:abstractNumId w:val="87"/>
  </w:num>
  <w:num w:numId="273" w16cid:durableId="2065331200">
    <w:abstractNumId w:val="300"/>
  </w:num>
  <w:num w:numId="274" w16cid:durableId="799804565">
    <w:abstractNumId w:val="364"/>
  </w:num>
  <w:num w:numId="275" w16cid:durableId="350224615">
    <w:abstractNumId w:val="244"/>
  </w:num>
  <w:num w:numId="276" w16cid:durableId="759957157">
    <w:abstractNumId w:val="329"/>
  </w:num>
  <w:num w:numId="277" w16cid:durableId="1392189299">
    <w:abstractNumId w:val="138"/>
  </w:num>
  <w:num w:numId="278" w16cid:durableId="201794498">
    <w:abstractNumId w:val="370"/>
  </w:num>
  <w:num w:numId="279" w16cid:durableId="950280779">
    <w:abstractNumId w:val="203"/>
  </w:num>
  <w:num w:numId="280" w16cid:durableId="199249731">
    <w:abstractNumId w:val="3"/>
  </w:num>
  <w:num w:numId="281" w16cid:durableId="547030447">
    <w:abstractNumId w:val="149"/>
  </w:num>
  <w:num w:numId="282" w16cid:durableId="1528908063">
    <w:abstractNumId w:val="34"/>
  </w:num>
  <w:num w:numId="283" w16cid:durableId="922909548">
    <w:abstractNumId w:val="330"/>
  </w:num>
  <w:num w:numId="284" w16cid:durableId="234315148">
    <w:abstractNumId w:val="366"/>
  </w:num>
  <w:num w:numId="285" w16cid:durableId="1438065727">
    <w:abstractNumId w:val="434"/>
  </w:num>
  <w:num w:numId="286" w16cid:durableId="1513257715">
    <w:abstractNumId w:val="112"/>
  </w:num>
  <w:num w:numId="287" w16cid:durableId="514996313">
    <w:abstractNumId w:val="285"/>
  </w:num>
  <w:num w:numId="288" w16cid:durableId="586773451">
    <w:abstractNumId w:val="427"/>
  </w:num>
  <w:num w:numId="289" w16cid:durableId="538935053">
    <w:abstractNumId w:val="420"/>
  </w:num>
  <w:num w:numId="290" w16cid:durableId="67846048">
    <w:abstractNumId w:val="113"/>
  </w:num>
  <w:num w:numId="291" w16cid:durableId="1444691405">
    <w:abstractNumId w:val="450"/>
  </w:num>
  <w:num w:numId="292" w16cid:durableId="1535269269">
    <w:abstractNumId w:val="403"/>
  </w:num>
  <w:num w:numId="293" w16cid:durableId="1088191254">
    <w:abstractNumId w:val="317"/>
  </w:num>
  <w:num w:numId="294" w16cid:durableId="2031569284">
    <w:abstractNumId w:val="60"/>
  </w:num>
  <w:num w:numId="295" w16cid:durableId="700010304">
    <w:abstractNumId w:val="36"/>
  </w:num>
  <w:num w:numId="296" w16cid:durableId="348027985">
    <w:abstractNumId w:val="37"/>
  </w:num>
  <w:num w:numId="297" w16cid:durableId="1998728294">
    <w:abstractNumId w:val="428"/>
  </w:num>
  <w:num w:numId="298" w16cid:durableId="1234773170">
    <w:abstractNumId w:val="14"/>
  </w:num>
  <w:num w:numId="299" w16cid:durableId="1859150986">
    <w:abstractNumId w:val="343"/>
  </w:num>
  <w:num w:numId="300" w16cid:durableId="1343358548">
    <w:abstractNumId w:val="4"/>
  </w:num>
  <w:num w:numId="301" w16cid:durableId="92090910">
    <w:abstractNumId w:val="322"/>
  </w:num>
  <w:num w:numId="302" w16cid:durableId="194736684">
    <w:abstractNumId w:val="265"/>
  </w:num>
  <w:num w:numId="303" w16cid:durableId="194931228">
    <w:abstractNumId w:val="454"/>
  </w:num>
  <w:num w:numId="304" w16cid:durableId="1520191969">
    <w:abstractNumId w:val="442"/>
  </w:num>
  <w:num w:numId="305" w16cid:durableId="652374115">
    <w:abstractNumId w:val="253"/>
  </w:num>
  <w:num w:numId="306" w16cid:durableId="1428967947">
    <w:abstractNumId w:val="393"/>
  </w:num>
  <w:num w:numId="307" w16cid:durableId="1206795506">
    <w:abstractNumId w:val="242"/>
  </w:num>
  <w:num w:numId="308" w16cid:durableId="21830538">
    <w:abstractNumId w:val="360"/>
  </w:num>
  <w:num w:numId="309" w16cid:durableId="575163468">
    <w:abstractNumId w:val="400"/>
  </w:num>
  <w:num w:numId="310" w16cid:durableId="1780832261">
    <w:abstractNumId w:val="152"/>
  </w:num>
  <w:num w:numId="311" w16cid:durableId="908881605">
    <w:abstractNumId w:val="331"/>
  </w:num>
  <w:num w:numId="312" w16cid:durableId="545218597">
    <w:abstractNumId w:val="431"/>
  </w:num>
  <w:num w:numId="313" w16cid:durableId="1444037118">
    <w:abstractNumId w:val="129"/>
  </w:num>
  <w:num w:numId="314" w16cid:durableId="648244125">
    <w:abstractNumId w:val="171"/>
  </w:num>
  <w:num w:numId="315" w16cid:durableId="1420176803">
    <w:abstractNumId w:val="80"/>
  </w:num>
  <w:num w:numId="316" w16cid:durableId="1230116212">
    <w:abstractNumId w:val="379"/>
  </w:num>
  <w:num w:numId="317" w16cid:durableId="1232426062">
    <w:abstractNumId w:val="141"/>
  </w:num>
  <w:num w:numId="318" w16cid:durableId="454520922">
    <w:abstractNumId w:val="122"/>
  </w:num>
  <w:num w:numId="319" w16cid:durableId="364788756">
    <w:abstractNumId w:val="196"/>
  </w:num>
  <w:num w:numId="320" w16cid:durableId="966591960">
    <w:abstractNumId w:val="92"/>
  </w:num>
  <w:num w:numId="321" w16cid:durableId="812023575">
    <w:abstractNumId w:val="162"/>
  </w:num>
  <w:num w:numId="322" w16cid:durableId="195507702">
    <w:abstractNumId w:val="158"/>
  </w:num>
  <w:num w:numId="323" w16cid:durableId="842743300">
    <w:abstractNumId w:val="291"/>
  </w:num>
  <w:num w:numId="324" w16cid:durableId="253249967">
    <w:abstractNumId w:val="25"/>
  </w:num>
  <w:num w:numId="325" w16cid:durableId="1675452961">
    <w:abstractNumId w:val="355"/>
  </w:num>
  <w:num w:numId="326" w16cid:durableId="916786665">
    <w:abstractNumId w:val="26"/>
  </w:num>
  <w:num w:numId="327" w16cid:durableId="33967494">
    <w:abstractNumId w:val="348"/>
  </w:num>
  <w:num w:numId="328" w16cid:durableId="674697408">
    <w:abstractNumId w:val="432"/>
  </w:num>
  <w:num w:numId="329" w16cid:durableId="1388870715">
    <w:abstractNumId w:val="16"/>
  </w:num>
  <w:num w:numId="330" w16cid:durableId="373165195">
    <w:abstractNumId w:val="294"/>
  </w:num>
  <w:num w:numId="331" w16cid:durableId="1702708868">
    <w:abstractNumId w:val="273"/>
  </w:num>
  <w:num w:numId="332" w16cid:durableId="1395546257">
    <w:abstractNumId w:val="174"/>
  </w:num>
  <w:num w:numId="333" w16cid:durableId="1966231318">
    <w:abstractNumId w:val="447"/>
  </w:num>
  <w:num w:numId="334" w16cid:durableId="862672072">
    <w:abstractNumId w:val="186"/>
  </w:num>
  <w:num w:numId="335" w16cid:durableId="580332523">
    <w:abstractNumId w:val="190"/>
  </w:num>
  <w:num w:numId="336" w16cid:durableId="1892617160">
    <w:abstractNumId w:val="347"/>
  </w:num>
  <w:num w:numId="337" w16cid:durableId="381559293">
    <w:abstractNumId w:val="185"/>
  </w:num>
  <w:num w:numId="338" w16cid:durableId="530070684">
    <w:abstractNumId w:val="435"/>
  </w:num>
  <w:num w:numId="339" w16cid:durableId="596475684">
    <w:abstractNumId w:val="236"/>
  </w:num>
  <w:num w:numId="340" w16cid:durableId="351418395">
    <w:abstractNumId w:val="148"/>
  </w:num>
  <w:num w:numId="341" w16cid:durableId="285232918">
    <w:abstractNumId w:val="237"/>
  </w:num>
  <w:num w:numId="342" w16cid:durableId="1418164265">
    <w:abstractNumId w:val="46"/>
  </w:num>
  <w:num w:numId="343" w16cid:durableId="1776049781">
    <w:abstractNumId w:val="77"/>
  </w:num>
  <w:num w:numId="344" w16cid:durableId="1164248671">
    <w:abstractNumId w:val="363"/>
  </w:num>
  <w:num w:numId="345" w16cid:durableId="1194030458">
    <w:abstractNumId w:val="167"/>
  </w:num>
  <w:num w:numId="346" w16cid:durableId="509412258">
    <w:abstractNumId w:val="314"/>
  </w:num>
  <w:num w:numId="347" w16cid:durableId="1727558300">
    <w:abstractNumId w:val="430"/>
  </w:num>
  <w:num w:numId="348" w16cid:durableId="453520966">
    <w:abstractNumId w:val="81"/>
  </w:num>
  <w:num w:numId="349" w16cid:durableId="988676199">
    <w:abstractNumId w:val="49"/>
  </w:num>
  <w:num w:numId="350" w16cid:durableId="435948411">
    <w:abstractNumId w:val="444"/>
  </w:num>
  <w:num w:numId="351" w16cid:durableId="619803587">
    <w:abstractNumId w:val="358"/>
  </w:num>
  <w:num w:numId="352" w16cid:durableId="729840803">
    <w:abstractNumId w:val="51"/>
  </w:num>
  <w:num w:numId="353" w16cid:durableId="687949103">
    <w:abstractNumId w:val="65"/>
  </w:num>
  <w:num w:numId="354" w16cid:durableId="725370800">
    <w:abstractNumId w:val="289"/>
  </w:num>
  <w:num w:numId="355" w16cid:durableId="667290981">
    <w:abstractNumId w:val="458"/>
  </w:num>
  <w:num w:numId="356" w16cid:durableId="1814985072">
    <w:abstractNumId w:val="151"/>
  </w:num>
  <w:num w:numId="357" w16cid:durableId="2020043347">
    <w:abstractNumId w:val="161"/>
  </w:num>
  <w:num w:numId="358" w16cid:durableId="1843742592">
    <w:abstractNumId w:val="86"/>
  </w:num>
  <w:num w:numId="359" w16cid:durableId="93985182">
    <w:abstractNumId w:val="212"/>
  </w:num>
  <w:num w:numId="360" w16cid:durableId="1705131356">
    <w:abstractNumId w:val="246"/>
  </w:num>
  <w:num w:numId="361" w16cid:durableId="273634422">
    <w:abstractNumId w:val="84"/>
  </w:num>
  <w:num w:numId="362" w16cid:durableId="1332685457">
    <w:abstractNumId w:val="249"/>
  </w:num>
  <w:num w:numId="363" w16cid:durableId="937713130">
    <w:abstractNumId w:val="182"/>
  </w:num>
  <w:num w:numId="364" w16cid:durableId="1330937079">
    <w:abstractNumId w:val="359"/>
  </w:num>
  <w:num w:numId="365" w16cid:durableId="1272127952">
    <w:abstractNumId w:val="168"/>
  </w:num>
  <w:num w:numId="366" w16cid:durableId="776173553">
    <w:abstractNumId w:val="350"/>
  </w:num>
  <w:num w:numId="367" w16cid:durableId="757555840">
    <w:abstractNumId w:val="287"/>
  </w:num>
  <w:num w:numId="368" w16cid:durableId="1754663695">
    <w:abstractNumId w:val="106"/>
  </w:num>
  <w:num w:numId="369" w16cid:durableId="1979190979">
    <w:abstractNumId w:val="119"/>
  </w:num>
  <w:num w:numId="370" w16cid:durableId="1383872783">
    <w:abstractNumId w:val="218"/>
  </w:num>
  <w:num w:numId="371" w16cid:durableId="910312270">
    <w:abstractNumId w:val="177"/>
  </w:num>
  <w:num w:numId="372" w16cid:durableId="1875993647">
    <w:abstractNumId w:val="313"/>
  </w:num>
  <w:num w:numId="373" w16cid:durableId="940913008">
    <w:abstractNumId w:val="281"/>
  </w:num>
  <w:num w:numId="374" w16cid:durableId="2099324738">
    <w:abstractNumId w:val="407"/>
  </w:num>
  <w:num w:numId="375" w16cid:durableId="345257712">
    <w:abstractNumId w:val="45"/>
  </w:num>
  <w:num w:numId="376" w16cid:durableId="1359771867">
    <w:abstractNumId w:val="107"/>
  </w:num>
  <w:num w:numId="377" w16cid:durableId="2113043747">
    <w:abstractNumId w:val="451"/>
  </w:num>
  <w:num w:numId="378" w16cid:durableId="1535388517">
    <w:abstractNumId w:val="351"/>
  </w:num>
  <w:num w:numId="379" w16cid:durableId="238098034">
    <w:abstractNumId w:val="256"/>
  </w:num>
  <w:num w:numId="380" w16cid:durableId="1723209390">
    <w:abstractNumId w:val="155"/>
  </w:num>
  <w:num w:numId="381" w16cid:durableId="745955344">
    <w:abstractNumId w:val="76"/>
  </w:num>
  <w:num w:numId="382" w16cid:durableId="2061707585">
    <w:abstractNumId w:val="118"/>
  </w:num>
  <w:num w:numId="383" w16cid:durableId="1860505098">
    <w:abstractNumId w:val="453"/>
  </w:num>
  <w:num w:numId="384" w16cid:durableId="1798719027">
    <w:abstractNumId w:val="175"/>
  </w:num>
  <w:num w:numId="385" w16cid:durableId="433676292">
    <w:abstractNumId w:val="17"/>
  </w:num>
  <w:num w:numId="386" w16cid:durableId="869102706">
    <w:abstractNumId w:val="10"/>
  </w:num>
  <w:num w:numId="387" w16cid:durableId="403912457">
    <w:abstractNumId w:val="396"/>
  </w:num>
  <w:num w:numId="388" w16cid:durableId="689990161">
    <w:abstractNumId w:val="53"/>
  </w:num>
  <w:num w:numId="389" w16cid:durableId="655914188">
    <w:abstractNumId w:val="104"/>
  </w:num>
  <w:num w:numId="390" w16cid:durableId="1015959412">
    <w:abstractNumId w:val="35"/>
  </w:num>
  <w:num w:numId="391" w16cid:durableId="542986521">
    <w:abstractNumId w:val="372"/>
  </w:num>
  <w:num w:numId="392" w16cid:durableId="1037506142">
    <w:abstractNumId w:val="382"/>
  </w:num>
  <w:num w:numId="393" w16cid:durableId="581764680">
    <w:abstractNumId w:val="5"/>
  </w:num>
  <w:num w:numId="394" w16cid:durableId="1790737310">
    <w:abstractNumId w:val="386"/>
  </w:num>
  <w:num w:numId="395" w16cid:durableId="536508458">
    <w:abstractNumId w:val="293"/>
  </w:num>
  <w:num w:numId="396" w16cid:durableId="1212422615">
    <w:abstractNumId w:val="449"/>
  </w:num>
  <w:num w:numId="397" w16cid:durableId="2013337140">
    <w:abstractNumId w:val="178"/>
  </w:num>
  <w:num w:numId="398" w16cid:durableId="151608149">
    <w:abstractNumId w:val="402"/>
  </w:num>
  <w:num w:numId="399" w16cid:durableId="1577284138">
    <w:abstractNumId w:val="460"/>
  </w:num>
  <w:num w:numId="400" w16cid:durableId="1982149387">
    <w:abstractNumId w:val="326"/>
  </w:num>
  <w:num w:numId="401" w16cid:durableId="20981127">
    <w:abstractNumId w:val="124"/>
  </w:num>
  <w:num w:numId="402" w16cid:durableId="324407616">
    <w:abstractNumId w:val="43"/>
  </w:num>
  <w:num w:numId="403" w16cid:durableId="42415812">
    <w:abstractNumId w:val="33"/>
  </w:num>
  <w:num w:numId="404" w16cid:durableId="458647136">
    <w:abstractNumId w:val="439"/>
  </w:num>
  <w:num w:numId="405" w16cid:durableId="954948926">
    <w:abstractNumId w:val="67"/>
  </w:num>
  <w:num w:numId="406" w16cid:durableId="1863282258">
    <w:abstractNumId w:val="137"/>
  </w:num>
  <w:num w:numId="407" w16cid:durableId="2085032475">
    <w:abstractNumId w:val="384"/>
  </w:num>
  <w:num w:numId="408" w16cid:durableId="1911307437">
    <w:abstractNumId w:val="344"/>
  </w:num>
  <w:num w:numId="409" w16cid:durableId="2045397257">
    <w:abstractNumId w:val="100"/>
  </w:num>
  <w:num w:numId="410" w16cid:durableId="2042699957">
    <w:abstractNumId w:val="410"/>
  </w:num>
  <w:num w:numId="411" w16cid:durableId="1791128283">
    <w:abstractNumId w:val="2"/>
  </w:num>
  <w:num w:numId="412" w16cid:durableId="330564419">
    <w:abstractNumId w:val="266"/>
  </w:num>
  <w:num w:numId="413" w16cid:durableId="588542374">
    <w:abstractNumId w:val="296"/>
  </w:num>
  <w:num w:numId="414" w16cid:durableId="1080131491">
    <w:abstractNumId w:val="103"/>
  </w:num>
  <w:num w:numId="415" w16cid:durableId="1008604161">
    <w:abstractNumId w:val="448"/>
  </w:num>
  <w:num w:numId="416" w16cid:durableId="612711361">
    <w:abstractNumId w:val="224"/>
  </w:num>
  <w:num w:numId="417" w16cid:durableId="300036430">
    <w:abstractNumId w:val="179"/>
  </w:num>
  <w:num w:numId="418" w16cid:durableId="1051612746">
    <w:abstractNumId w:val="426"/>
  </w:num>
  <w:num w:numId="419" w16cid:durableId="1167133290">
    <w:abstractNumId w:val="201"/>
  </w:num>
  <w:num w:numId="420" w16cid:durableId="1838571737">
    <w:abstractNumId w:val="315"/>
  </w:num>
  <w:num w:numId="421" w16cid:durableId="700282018">
    <w:abstractNumId w:val="215"/>
  </w:num>
  <w:num w:numId="422" w16cid:durableId="1500778932">
    <w:abstractNumId w:val="205"/>
  </w:num>
  <w:num w:numId="423" w16cid:durableId="417021441">
    <w:abstractNumId w:val="398"/>
  </w:num>
  <w:num w:numId="424" w16cid:durableId="967322485">
    <w:abstractNumId w:val="394"/>
  </w:num>
  <w:num w:numId="425" w16cid:durableId="466972327">
    <w:abstractNumId w:val="47"/>
  </w:num>
  <w:num w:numId="426" w16cid:durableId="2074546610">
    <w:abstractNumId w:val="132"/>
  </w:num>
  <w:num w:numId="427" w16cid:durableId="615907402">
    <w:abstractNumId w:val="15"/>
  </w:num>
  <w:num w:numId="428" w16cid:durableId="846561135">
    <w:abstractNumId w:val="357"/>
  </w:num>
  <w:num w:numId="429" w16cid:durableId="204949550">
    <w:abstractNumId w:val="385"/>
  </w:num>
  <w:num w:numId="430" w16cid:durableId="1178351695">
    <w:abstractNumId w:val="397"/>
  </w:num>
  <w:num w:numId="431" w16cid:durableId="987243277">
    <w:abstractNumId w:val="301"/>
  </w:num>
  <w:num w:numId="432" w16cid:durableId="1733117712">
    <w:abstractNumId w:val="336"/>
  </w:num>
  <w:num w:numId="433" w16cid:durableId="459303807">
    <w:abstractNumId w:val="374"/>
  </w:num>
  <w:num w:numId="434" w16cid:durableId="910234050">
    <w:abstractNumId w:val="93"/>
  </w:num>
  <w:num w:numId="435" w16cid:durableId="495535464">
    <w:abstractNumId w:val="258"/>
  </w:num>
  <w:num w:numId="436" w16cid:durableId="1927809592">
    <w:abstractNumId w:val="98"/>
  </w:num>
  <w:num w:numId="437" w16cid:durableId="1837114346">
    <w:abstractNumId w:val="346"/>
  </w:num>
  <w:num w:numId="438" w16cid:durableId="333076264">
    <w:abstractNumId w:val="369"/>
  </w:num>
  <w:num w:numId="439" w16cid:durableId="1709991967">
    <w:abstractNumId w:val="6"/>
  </w:num>
  <w:num w:numId="440" w16cid:durableId="1059205338">
    <w:abstractNumId w:val="156"/>
  </w:num>
  <w:num w:numId="441" w16cid:durableId="1278173283">
    <w:abstractNumId w:val="299"/>
  </w:num>
  <w:num w:numId="442" w16cid:durableId="1714963290">
    <w:abstractNumId w:val="109"/>
  </w:num>
  <w:num w:numId="443" w16cid:durableId="1945452839">
    <w:abstractNumId w:val="352"/>
  </w:num>
  <w:num w:numId="444" w16cid:durableId="651643093">
    <w:abstractNumId w:val="305"/>
  </w:num>
  <w:num w:numId="445" w16cid:durableId="1835101228">
    <w:abstractNumId w:val="145"/>
  </w:num>
  <w:num w:numId="446" w16cid:durableId="1949586101">
    <w:abstractNumId w:val="309"/>
  </w:num>
  <w:num w:numId="447" w16cid:durableId="1012956254">
    <w:abstractNumId w:val="245"/>
  </w:num>
  <w:num w:numId="448" w16cid:durableId="1095126037">
    <w:abstractNumId w:val="404"/>
  </w:num>
  <w:num w:numId="449" w16cid:durableId="968559804">
    <w:abstractNumId w:val="223"/>
  </w:num>
  <w:num w:numId="450" w16cid:durableId="1547140449">
    <w:abstractNumId w:val="29"/>
  </w:num>
  <w:num w:numId="451" w16cid:durableId="125710096">
    <w:abstractNumId w:val="307"/>
  </w:num>
  <w:num w:numId="452" w16cid:durableId="2071077402">
    <w:abstractNumId w:val="228"/>
  </w:num>
  <w:num w:numId="453" w16cid:durableId="817693278">
    <w:abstractNumId w:val="342"/>
  </w:num>
  <w:num w:numId="454" w16cid:durableId="1944221967">
    <w:abstractNumId w:val="298"/>
  </w:num>
  <w:num w:numId="455" w16cid:durableId="486092575">
    <w:abstractNumId w:val="332"/>
  </w:num>
  <w:num w:numId="456" w16cid:durableId="1297179509">
    <w:abstractNumId w:val="116"/>
  </w:num>
  <w:num w:numId="457" w16cid:durableId="195317151">
    <w:abstractNumId w:val="339"/>
  </w:num>
  <w:num w:numId="458" w16cid:durableId="1063991793">
    <w:abstractNumId w:val="121"/>
  </w:num>
  <w:num w:numId="459" w16cid:durableId="1115364447">
    <w:abstractNumId w:val="189"/>
  </w:num>
  <w:num w:numId="460" w16cid:durableId="1092973079">
    <w:abstractNumId w:val="12"/>
  </w:num>
  <w:num w:numId="461" w16cid:durableId="975262649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CB0"/>
    <w:rsid w:val="000000A9"/>
    <w:rsid w:val="00000C83"/>
    <w:rsid w:val="00012822"/>
    <w:rsid w:val="0002122F"/>
    <w:rsid w:val="00027433"/>
    <w:rsid w:val="00034491"/>
    <w:rsid w:val="00036BD9"/>
    <w:rsid w:val="00040488"/>
    <w:rsid w:val="0004265C"/>
    <w:rsid w:val="00053FE2"/>
    <w:rsid w:val="00062979"/>
    <w:rsid w:val="0006522A"/>
    <w:rsid w:val="00074BEC"/>
    <w:rsid w:val="0008363D"/>
    <w:rsid w:val="000917D2"/>
    <w:rsid w:val="00092B46"/>
    <w:rsid w:val="00096581"/>
    <w:rsid w:val="0009777B"/>
    <w:rsid w:val="000A3FFA"/>
    <w:rsid w:val="000A590B"/>
    <w:rsid w:val="000A73DD"/>
    <w:rsid w:val="000B08AE"/>
    <w:rsid w:val="000C5BB6"/>
    <w:rsid w:val="000C5C7D"/>
    <w:rsid w:val="000E27D9"/>
    <w:rsid w:val="000F6DE8"/>
    <w:rsid w:val="00101D20"/>
    <w:rsid w:val="00101FBE"/>
    <w:rsid w:val="0010408E"/>
    <w:rsid w:val="00107EFC"/>
    <w:rsid w:val="00122FE0"/>
    <w:rsid w:val="0012472C"/>
    <w:rsid w:val="00130CBE"/>
    <w:rsid w:val="001434FB"/>
    <w:rsid w:val="00146E94"/>
    <w:rsid w:val="00152357"/>
    <w:rsid w:val="001569CF"/>
    <w:rsid w:val="0016266F"/>
    <w:rsid w:val="001679B0"/>
    <w:rsid w:val="001711FD"/>
    <w:rsid w:val="00172924"/>
    <w:rsid w:val="00176AA9"/>
    <w:rsid w:val="00186CD4"/>
    <w:rsid w:val="00197B33"/>
    <w:rsid w:val="001A03C6"/>
    <w:rsid w:val="001B0B9B"/>
    <w:rsid w:val="001B1E28"/>
    <w:rsid w:val="001B2370"/>
    <w:rsid w:val="001E0CB0"/>
    <w:rsid w:val="001E58F3"/>
    <w:rsid w:val="001F7408"/>
    <w:rsid w:val="002013CB"/>
    <w:rsid w:val="00204E80"/>
    <w:rsid w:val="002116C5"/>
    <w:rsid w:val="00211C36"/>
    <w:rsid w:val="002141BD"/>
    <w:rsid w:val="002146B4"/>
    <w:rsid w:val="002239D1"/>
    <w:rsid w:val="00224535"/>
    <w:rsid w:val="0023087B"/>
    <w:rsid w:val="00246B7E"/>
    <w:rsid w:val="00251DDB"/>
    <w:rsid w:val="00253405"/>
    <w:rsid w:val="0027011D"/>
    <w:rsid w:val="00270B0F"/>
    <w:rsid w:val="002834ED"/>
    <w:rsid w:val="00285F98"/>
    <w:rsid w:val="002A40D2"/>
    <w:rsid w:val="002B2C0A"/>
    <w:rsid w:val="002D098D"/>
    <w:rsid w:val="002D6F67"/>
    <w:rsid w:val="003121D9"/>
    <w:rsid w:val="0031710D"/>
    <w:rsid w:val="0032171E"/>
    <w:rsid w:val="00341D9B"/>
    <w:rsid w:val="0035164C"/>
    <w:rsid w:val="003548F0"/>
    <w:rsid w:val="00356FCC"/>
    <w:rsid w:val="00361967"/>
    <w:rsid w:val="003A0742"/>
    <w:rsid w:val="003A7A94"/>
    <w:rsid w:val="003B1213"/>
    <w:rsid w:val="003B4C9A"/>
    <w:rsid w:val="003D3723"/>
    <w:rsid w:val="003D5459"/>
    <w:rsid w:val="003D5F85"/>
    <w:rsid w:val="003E6352"/>
    <w:rsid w:val="003E79B3"/>
    <w:rsid w:val="00410E15"/>
    <w:rsid w:val="004346AF"/>
    <w:rsid w:val="00435979"/>
    <w:rsid w:val="00454CF8"/>
    <w:rsid w:val="00457986"/>
    <w:rsid w:val="00471027"/>
    <w:rsid w:val="0047226F"/>
    <w:rsid w:val="0048277A"/>
    <w:rsid w:val="0049064E"/>
    <w:rsid w:val="004908DB"/>
    <w:rsid w:val="0049432C"/>
    <w:rsid w:val="00494A98"/>
    <w:rsid w:val="00496109"/>
    <w:rsid w:val="00496A4B"/>
    <w:rsid w:val="00496CB3"/>
    <w:rsid w:val="004A1F65"/>
    <w:rsid w:val="004A2635"/>
    <w:rsid w:val="004B14F2"/>
    <w:rsid w:val="004C243B"/>
    <w:rsid w:val="004C406F"/>
    <w:rsid w:val="004C5B55"/>
    <w:rsid w:val="004D09EC"/>
    <w:rsid w:val="004D2B24"/>
    <w:rsid w:val="004D507A"/>
    <w:rsid w:val="004E14C9"/>
    <w:rsid w:val="004E2FA7"/>
    <w:rsid w:val="0051264D"/>
    <w:rsid w:val="00512D66"/>
    <w:rsid w:val="0052147B"/>
    <w:rsid w:val="005408C5"/>
    <w:rsid w:val="00544D42"/>
    <w:rsid w:val="00560F8A"/>
    <w:rsid w:val="0057201C"/>
    <w:rsid w:val="005721B0"/>
    <w:rsid w:val="00574C17"/>
    <w:rsid w:val="005A1964"/>
    <w:rsid w:val="005B7FA3"/>
    <w:rsid w:val="005D1D71"/>
    <w:rsid w:val="0060143A"/>
    <w:rsid w:val="0060411B"/>
    <w:rsid w:val="00605C40"/>
    <w:rsid w:val="00606693"/>
    <w:rsid w:val="006212BD"/>
    <w:rsid w:val="006239EA"/>
    <w:rsid w:val="00632148"/>
    <w:rsid w:val="00632750"/>
    <w:rsid w:val="00632C26"/>
    <w:rsid w:val="0063655E"/>
    <w:rsid w:val="00636F14"/>
    <w:rsid w:val="00654459"/>
    <w:rsid w:val="00670234"/>
    <w:rsid w:val="00672079"/>
    <w:rsid w:val="00677B27"/>
    <w:rsid w:val="00695E8A"/>
    <w:rsid w:val="006A1D0D"/>
    <w:rsid w:val="006A2DA0"/>
    <w:rsid w:val="006A41C7"/>
    <w:rsid w:val="006B5602"/>
    <w:rsid w:val="006C0640"/>
    <w:rsid w:val="006D43AF"/>
    <w:rsid w:val="006D74D1"/>
    <w:rsid w:val="006E1D5E"/>
    <w:rsid w:val="006E3ECB"/>
    <w:rsid w:val="006F2973"/>
    <w:rsid w:val="00706019"/>
    <w:rsid w:val="00721DA9"/>
    <w:rsid w:val="00721FA2"/>
    <w:rsid w:val="00725C4F"/>
    <w:rsid w:val="00735133"/>
    <w:rsid w:val="00746845"/>
    <w:rsid w:val="00751F06"/>
    <w:rsid w:val="00760C59"/>
    <w:rsid w:val="00765AF0"/>
    <w:rsid w:val="007672C9"/>
    <w:rsid w:val="00771F2D"/>
    <w:rsid w:val="007B2898"/>
    <w:rsid w:val="007B719E"/>
    <w:rsid w:val="007D62D8"/>
    <w:rsid w:val="007F38E9"/>
    <w:rsid w:val="007F6288"/>
    <w:rsid w:val="007F6BA0"/>
    <w:rsid w:val="008000A7"/>
    <w:rsid w:val="00814E17"/>
    <w:rsid w:val="008170A1"/>
    <w:rsid w:val="008219B2"/>
    <w:rsid w:val="00837DD8"/>
    <w:rsid w:val="00852AC4"/>
    <w:rsid w:val="00864032"/>
    <w:rsid w:val="008652ED"/>
    <w:rsid w:val="00865B97"/>
    <w:rsid w:val="008665CA"/>
    <w:rsid w:val="00872953"/>
    <w:rsid w:val="00876E9E"/>
    <w:rsid w:val="00877A99"/>
    <w:rsid w:val="00882612"/>
    <w:rsid w:val="00897B6E"/>
    <w:rsid w:val="008A77AB"/>
    <w:rsid w:val="008B5606"/>
    <w:rsid w:val="008B776E"/>
    <w:rsid w:val="008C6956"/>
    <w:rsid w:val="008D26A7"/>
    <w:rsid w:val="008D4080"/>
    <w:rsid w:val="008D4EA2"/>
    <w:rsid w:val="008D7E23"/>
    <w:rsid w:val="008E05A9"/>
    <w:rsid w:val="008E2FD5"/>
    <w:rsid w:val="008E4D04"/>
    <w:rsid w:val="008E67B5"/>
    <w:rsid w:val="009106C7"/>
    <w:rsid w:val="00920269"/>
    <w:rsid w:val="009210DD"/>
    <w:rsid w:val="00922B63"/>
    <w:rsid w:val="00924F75"/>
    <w:rsid w:val="00926881"/>
    <w:rsid w:val="00932F75"/>
    <w:rsid w:val="00937F98"/>
    <w:rsid w:val="009720A8"/>
    <w:rsid w:val="00973445"/>
    <w:rsid w:val="0099184B"/>
    <w:rsid w:val="00995492"/>
    <w:rsid w:val="009B3679"/>
    <w:rsid w:val="009B3CAA"/>
    <w:rsid w:val="009B5E79"/>
    <w:rsid w:val="009D6EF8"/>
    <w:rsid w:val="009F4D02"/>
    <w:rsid w:val="00A11881"/>
    <w:rsid w:val="00A17483"/>
    <w:rsid w:val="00A20455"/>
    <w:rsid w:val="00A339BD"/>
    <w:rsid w:val="00A360AE"/>
    <w:rsid w:val="00A37F9F"/>
    <w:rsid w:val="00A42B5F"/>
    <w:rsid w:val="00A4788F"/>
    <w:rsid w:val="00A6480F"/>
    <w:rsid w:val="00A81572"/>
    <w:rsid w:val="00AB6390"/>
    <w:rsid w:val="00AC18A2"/>
    <w:rsid w:val="00AC2AFC"/>
    <w:rsid w:val="00AE77AD"/>
    <w:rsid w:val="00AF02D6"/>
    <w:rsid w:val="00B059B9"/>
    <w:rsid w:val="00B1798E"/>
    <w:rsid w:val="00B22EE1"/>
    <w:rsid w:val="00B3536B"/>
    <w:rsid w:val="00B37EF3"/>
    <w:rsid w:val="00B54AA3"/>
    <w:rsid w:val="00B610FE"/>
    <w:rsid w:val="00B76751"/>
    <w:rsid w:val="00B76C66"/>
    <w:rsid w:val="00B77609"/>
    <w:rsid w:val="00B867CE"/>
    <w:rsid w:val="00BA2D5C"/>
    <w:rsid w:val="00BB2F98"/>
    <w:rsid w:val="00BB7A87"/>
    <w:rsid w:val="00BC0206"/>
    <w:rsid w:val="00BD036F"/>
    <w:rsid w:val="00BE1080"/>
    <w:rsid w:val="00BE28C9"/>
    <w:rsid w:val="00BE7CCC"/>
    <w:rsid w:val="00BF48B7"/>
    <w:rsid w:val="00BF6B9B"/>
    <w:rsid w:val="00C00AE4"/>
    <w:rsid w:val="00C00CAA"/>
    <w:rsid w:val="00C142B4"/>
    <w:rsid w:val="00C245C7"/>
    <w:rsid w:val="00C260F8"/>
    <w:rsid w:val="00C27414"/>
    <w:rsid w:val="00C34753"/>
    <w:rsid w:val="00C41408"/>
    <w:rsid w:val="00C43CD6"/>
    <w:rsid w:val="00C57698"/>
    <w:rsid w:val="00C63ED9"/>
    <w:rsid w:val="00C6575B"/>
    <w:rsid w:val="00C67320"/>
    <w:rsid w:val="00C71F9C"/>
    <w:rsid w:val="00C72D5B"/>
    <w:rsid w:val="00C81A78"/>
    <w:rsid w:val="00C84CCE"/>
    <w:rsid w:val="00CA4D18"/>
    <w:rsid w:val="00CA5D34"/>
    <w:rsid w:val="00CB49DA"/>
    <w:rsid w:val="00CB4E14"/>
    <w:rsid w:val="00CB5D01"/>
    <w:rsid w:val="00CB5D5C"/>
    <w:rsid w:val="00CD34E9"/>
    <w:rsid w:val="00CD7039"/>
    <w:rsid w:val="00CE2DBF"/>
    <w:rsid w:val="00CE3DAD"/>
    <w:rsid w:val="00CE77D7"/>
    <w:rsid w:val="00CF0283"/>
    <w:rsid w:val="00CF3952"/>
    <w:rsid w:val="00D02A22"/>
    <w:rsid w:val="00D05544"/>
    <w:rsid w:val="00D11119"/>
    <w:rsid w:val="00D2180A"/>
    <w:rsid w:val="00D26224"/>
    <w:rsid w:val="00D756EA"/>
    <w:rsid w:val="00D81D4F"/>
    <w:rsid w:val="00D906EE"/>
    <w:rsid w:val="00D9286B"/>
    <w:rsid w:val="00D94C3A"/>
    <w:rsid w:val="00D97EC8"/>
    <w:rsid w:val="00D97FED"/>
    <w:rsid w:val="00DB2246"/>
    <w:rsid w:val="00DB7C5C"/>
    <w:rsid w:val="00DC092E"/>
    <w:rsid w:val="00DE080C"/>
    <w:rsid w:val="00E12F1E"/>
    <w:rsid w:val="00E15EED"/>
    <w:rsid w:val="00E21959"/>
    <w:rsid w:val="00E2596E"/>
    <w:rsid w:val="00E32B11"/>
    <w:rsid w:val="00E362D3"/>
    <w:rsid w:val="00E419E1"/>
    <w:rsid w:val="00E44567"/>
    <w:rsid w:val="00E53A7B"/>
    <w:rsid w:val="00E55EA4"/>
    <w:rsid w:val="00E55F4B"/>
    <w:rsid w:val="00E60B20"/>
    <w:rsid w:val="00E61F6A"/>
    <w:rsid w:val="00E74F48"/>
    <w:rsid w:val="00E87ECA"/>
    <w:rsid w:val="00E95E9A"/>
    <w:rsid w:val="00EA3AD0"/>
    <w:rsid w:val="00EB2EBF"/>
    <w:rsid w:val="00EB692D"/>
    <w:rsid w:val="00EC12DD"/>
    <w:rsid w:val="00EC6CD9"/>
    <w:rsid w:val="00ED6422"/>
    <w:rsid w:val="00ED7586"/>
    <w:rsid w:val="00EE074B"/>
    <w:rsid w:val="00EE16DF"/>
    <w:rsid w:val="00EF602A"/>
    <w:rsid w:val="00EF6BBF"/>
    <w:rsid w:val="00EF7904"/>
    <w:rsid w:val="00EF7F90"/>
    <w:rsid w:val="00F1189B"/>
    <w:rsid w:val="00F122BD"/>
    <w:rsid w:val="00F176BA"/>
    <w:rsid w:val="00F45AE3"/>
    <w:rsid w:val="00F503EC"/>
    <w:rsid w:val="00F50ACB"/>
    <w:rsid w:val="00F54C22"/>
    <w:rsid w:val="00F61362"/>
    <w:rsid w:val="00F63F06"/>
    <w:rsid w:val="00F6547E"/>
    <w:rsid w:val="00F661FF"/>
    <w:rsid w:val="00F90EB2"/>
    <w:rsid w:val="00FA2309"/>
    <w:rsid w:val="00FA6CDE"/>
    <w:rsid w:val="00FB4F6C"/>
    <w:rsid w:val="00FC2111"/>
    <w:rsid w:val="00FC2606"/>
    <w:rsid w:val="00FC3A81"/>
    <w:rsid w:val="00FC3E23"/>
    <w:rsid w:val="00FD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26B10"/>
  <w15:docId w15:val="{112FBE4E-92D0-40FC-BD3F-4C27E209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0C83"/>
    <w:pPr>
      <w:widowControl w:val="0"/>
      <w:spacing w:line="300" w:lineRule="auto"/>
      <w:ind w:firstLineChars="200" w:firstLine="200"/>
      <w:jc w:val="both"/>
    </w:pPr>
    <w:rPr>
      <w:sz w:val="24"/>
    </w:rPr>
  </w:style>
  <w:style w:type="paragraph" w:styleId="1">
    <w:name w:val="heading 1"/>
    <w:next w:val="a0"/>
    <w:link w:val="10"/>
    <w:uiPriority w:val="9"/>
    <w:qFormat/>
    <w:rsid w:val="00D9286B"/>
    <w:pPr>
      <w:keepNext/>
      <w:keepLines/>
      <w:spacing w:beforeLines="200" w:afterLines="150" w:line="360" w:lineRule="auto"/>
      <w:jc w:val="center"/>
      <w:outlineLvl w:val="0"/>
    </w:pPr>
    <w:rPr>
      <w:rFonts w:asciiTheme="majorHAnsi" w:eastAsiaTheme="majorEastAsia" w:hAnsiTheme="majorHAnsi"/>
      <w:b/>
      <w:bCs/>
      <w:kern w:val="44"/>
      <w:sz w:val="44"/>
      <w:szCs w:val="44"/>
    </w:rPr>
  </w:style>
  <w:style w:type="paragraph" w:styleId="2">
    <w:name w:val="heading 2"/>
    <w:next w:val="a0"/>
    <w:link w:val="20"/>
    <w:uiPriority w:val="9"/>
    <w:unhideWhenUsed/>
    <w:qFormat/>
    <w:rsid w:val="00D26224"/>
    <w:pPr>
      <w:keepNext/>
      <w:keepLines/>
      <w:spacing w:beforeLines="50"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next w:val="a0"/>
    <w:link w:val="30"/>
    <w:uiPriority w:val="9"/>
    <w:unhideWhenUsed/>
    <w:qFormat/>
    <w:rsid w:val="00CA5D34"/>
    <w:pPr>
      <w:keepNext/>
      <w:keepLines/>
      <w:spacing w:line="360" w:lineRule="auto"/>
      <w:jc w:val="both"/>
      <w:outlineLvl w:val="2"/>
    </w:pPr>
    <w:rPr>
      <w:rFonts w:asciiTheme="majorHAnsi" w:eastAsiaTheme="majorEastAsia" w:hAnsiTheme="majorHAnsi"/>
      <w:b/>
      <w:bCs/>
      <w:szCs w:val="32"/>
    </w:rPr>
  </w:style>
  <w:style w:type="paragraph" w:styleId="4">
    <w:name w:val="heading 4"/>
    <w:next w:val="a0"/>
    <w:link w:val="40"/>
    <w:uiPriority w:val="9"/>
    <w:unhideWhenUsed/>
    <w:qFormat/>
    <w:rsid w:val="00BC0206"/>
    <w:pPr>
      <w:keepNext/>
      <w:keepLines/>
      <w:spacing w:line="360" w:lineRule="auto"/>
      <w:outlineLvl w:val="3"/>
    </w:pPr>
    <w:rPr>
      <w:rFonts w:asciiTheme="majorHAnsi" w:eastAsiaTheme="majorEastAsia" w:hAnsiTheme="majorHAnsi" w:cstheme="majorBidi"/>
      <w:b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D9286B"/>
    <w:rPr>
      <w:rFonts w:asciiTheme="majorHAnsi" w:eastAsiaTheme="majorEastAsia" w:hAnsiTheme="majorHAnsi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rsid w:val="00D2622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CA5D34"/>
    <w:rPr>
      <w:rFonts w:asciiTheme="majorHAnsi" w:eastAsiaTheme="majorEastAsia" w:hAnsiTheme="majorHAnsi"/>
      <w:b/>
      <w:bCs/>
      <w:szCs w:val="32"/>
    </w:rPr>
  </w:style>
  <w:style w:type="character" w:customStyle="1" w:styleId="40">
    <w:name w:val="标题 4 字符"/>
    <w:basedOn w:val="a1"/>
    <w:link w:val="4"/>
    <w:uiPriority w:val="9"/>
    <w:rsid w:val="00BC0206"/>
    <w:rPr>
      <w:rFonts w:asciiTheme="majorHAnsi" w:eastAsiaTheme="majorEastAsia" w:hAnsiTheme="majorHAnsi" w:cstheme="majorBidi"/>
      <w:bCs/>
      <w:szCs w:val="28"/>
    </w:rPr>
  </w:style>
  <w:style w:type="paragraph" w:customStyle="1" w:styleId="a4">
    <w:name w:val="图片编号"/>
    <w:next w:val="a0"/>
    <w:link w:val="Char"/>
    <w:qFormat/>
    <w:rsid w:val="00924F75"/>
    <w:pPr>
      <w:spacing w:line="360" w:lineRule="auto"/>
      <w:jc w:val="center"/>
    </w:pPr>
    <w:rPr>
      <w:sz w:val="18"/>
    </w:rPr>
  </w:style>
  <w:style w:type="character" w:customStyle="1" w:styleId="Char">
    <w:name w:val="图片编号 Char"/>
    <w:basedOn w:val="a1"/>
    <w:link w:val="a4"/>
    <w:rsid w:val="00924F75"/>
    <w:rPr>
      <w:sz w:val="18"/>
    </w:rPr>
  </w:style>
  <w:style w:type="paragraph" w:customStyle="1" w:styleId="a5">
    <w:name w:val="图片"/>
    <w:next w:val="a4"/>
    <w:link w:val="Char0"/>
    <w:qFormat/>
    <w:rsid w:val="00176AA9"/>
    <w:pPr>
      <w:keepNext/>
      <w:spacing w:beforeLines="50"/>
      <w:jc w:val="center"/>
    </w:pPr>
  </w:style>
  <w:style w:type="character" w:customStyle="1" w:styleId="Char0">
    <w:name w:val="图片 Char"/>
    <w:basedOn w:val="a1"/>
    <w:link w:val="a5"/>
    <w:rsid w:val="00176AA9"/>
  </w:style>
  <w:style w:type="paragraph" w:customStyle="1" w:styleId="a6">
    <w:name w:val="表格"/>
    <w:next w:val="a0"/>
    <w:link w:val="Char1"/>
    <w:qFormat/>
    <w:rsid w:val="007F38E9"/>
    <w:pPr>
      <w:jc w:val="center"/>
    </w:pPr>
    <w:rPr>
      <w:sz w:val="18"/>
    </w:rPr>
  </w:style>
  <w:style w:type="character" w:customStyle="1" w:styleId="Char1">
    <w:name w:val="表格 Char"/>
    <w:basedOn w:val="a1"/>
    <w:link w:val="a6"/>
    <w:rsid w:val="007F38E9"/>
    <w:rPr>
      <w:sz w:val="18"/>
    </w:rPr>
  </w:style>
  <w:style w:type="paragraph" w:customStyle="1" w:styleId="a7">
    <w:name w:val="表格编号"/>
    <w:next w:val="a6"/>
    <w:link w:val="Char2"/>
    <w:qFormat/>
    <w:rsid w:val="00471027"/>
    <w:pPr>
      <w:keepNext/>
      <w:spacing w:line="360" w:lineRule="auto"/>
      <w:jc w:val="center"/>
    </w:pPr>
    <w:rPr>
      <w:b/>
      <w:sz w:val="18"/>
    </w:rPr>
  </w:style>
  <w:style w:type="character" w:customStyle="1" w:styleId="Char2">
    <w:name w:val="表格编号 Char"/>
    <w:basedOn w:val="a1"/>
    <w:link w:val="a7"/>
    <w:rsid w:val="00471027"/>
    <w:rPr>
      <w:b/>
      <w:sz w:val="18"/>
    </w:rPr>
  </w:style>
  <w:style w:type="paragraph" w:styleId="a8">
    <w:name w:val="header"/>
    <w:link w:val="a9"/>
    <w:uiPriority w:val="99"/>
    <w:unhideWhenUsed/>
    <w:rsid w:val="00765A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765AF0"/>
    <w:rPr>
      <w:sz w:val="18"/>
      <w:szCs w:val="18"/>
    </w:rPr>
  </w:style>
  <w:style w:type="paragraph" w:styleId="aa">
    <w:name w:val="footer"/>
    <w:link w:val="ab"/>
    <w:uiPriority w:val="99"/>
    <w:unhideWhenUsed/>
    <w:qFormat/>
    <w:rsid w:val="00765A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765AF0"/>
    <w:rPr>
      <w:sz w:val="18"/>
      <w:szCs w:val="18"/>
    </w:rPr>
  </w:style>
  <w:style w:type="paragraph" w:styleId="ac">
    <w:name w:val="Document Map"/>
    <w:basedOn w:val="a0"/>
    <w:link w:val="ad"/>
    <w:uiPriority w:val="99"/>
    <w:semiHidden/>
    <w:unhideWhenUsed/>
    <w:rsid w:val="006F2973"/>
    <w:rPr>
      <w:rFonts w:ascii="宋体" w:eastAsia="宋体"/>
      <w:sz w:val="18"/>
      <w:szCs w:val="18"/>
    </w:rPr>
  </w:style>
  <w:style w:type="character" w:customStyle="1" w:styleId="ad">
    <w:name w:val="文档结构图 字符"/>
    <w:basedOn w:val="a1"/>
    <w:link w:val="ac"/>
    <w:uiPriority w:val="99"/>
    <w:semiHidden/>
    <w:rsid w:val="006F2973"/>
    <w:rPr>
      <w:rFonts w:ascii="宋体" w:eastAsia="宋体"/>
      <w:sz w:val="18"/>
      <w:szCs w:val="18"/>
    </w:rPr>
  </w:style>
  <w:style w:type="paragraph" w:customStyle="1" w:styleId="a">
    <w:name w:val="参考文献"/>
    <w:link w:val="Char3"/>
    <w:qFormat/>
    <w:rsid w:val="006F2973"/>
    <w:pPr>
      <w:numPr>
        <w:numId w:val="1"/>
      </w:numPr>
      <w:spacing w:line="300" w:lineRule="auto"/>
      <w:jc w:val="both"/>
    </w:pPr>
    <w:rPr>
      <w:bCs/>
      <w:kern w:val="44"/>
      <w:sz w:val="18"/>
      <w:szCs w:val="44"/>
    </w:rPr>
  </w:style>
  <w:style w:type="character" w:customStyle="1" w:styleId="Char3">
    <w:name w:val="参考文献 Char"/>
    <w:basedOn w:val="a1"/>
    <w:link w:val="a"/>
    <w:rsid w:val="006F2973"/>
    <w:rPr>
      <w:bCs/>
      <w:kern w:val="44"/>
      <w:sz w:val="18"/>
      <w:szCs w:val="44"/>
    </w:rPr>
  </w:style>
  <w:style w:type="paragraph" w:customStyle="1" w:styleId="ae">
    <w:name w:val="代码"/>
    <w:link w:val="Char4"/>
    <w:qFormat/>
    <w:rsid w:val="00096581"/>
    <w:pPr>
      <w:shd w:val="clear" w:color="auto" w:fill="D9D9D9" w:themeFill="background1" w:themeFillShade="D9"/>
      <w:jc w:val="both"/>
    </w:pPr>
    <w:rPr>
      <w:rFonts w:ascii="新宋体" w:eastAsia="新宋体" w:hAnsi="新宋体"/>
      <w:sz w:val="18"/>
    </w:rPr>
  </w:style>
  <w:style w:type="character" w:customStyle="1" w:styleId="Char4">
    <w:name w:val="代码 Char"/>
    <w:basedOn w:val="a1"/>
    <w:link w:val="ae"/>
    <w:rsid w:val="00096581"/>
    <w:rPr>
      <w:rFonts w:ascii="新宋体" w:eastAsia="新宋体" w:hAnsi="新宋体"/>
      <w:sz w:val="18"/>
      <w:shd w:val="clear" w:color="auto" w:fill="D9D9D9" w:themeFill="background1" w:themeFillShade="D9"/>
    </w:rPr>
  </w:style>
  <w:style w:type="paragraph" w:customStyle="1" w:styleId="Default">
    <w:name w:val="Default"/>
    <w:rsid w:val="00FC2111"/>
    <w:pPr>
      <w:widowControl w:val="0"/>
      <w:autoSpaceDE w:val="0"/>
      <w:autoSpaceDN w:val="0"/>
      <w:adjustRightInd w:val="0"/>
    </w:pPr>
    <w:rPr>
      <w:rFonts w:ascii="微软雅黑吀" w:eastAsia="微软雅黑吀" w:cs="微软雅黑吀"/>
      <w:color w:val="000000"/>
      <w:kern w:val="0"/>
      <w:sz w:val="24"/>
      <w:szCs w:val="24"/>
    </w:rPr>
  </w:style>
  <w:style w:type="paragraph" w:styleId="af">
    <w:name w:val="No Spacing"/>
    <w:link w:val="af0"/>
    <w:uiPriority w:val="1"/>
    <w:qFormat/>
    <w:rsid w:val="001E0CB0"/>
    <w:rPr>
      <w:kern w:val="0"/>
      <w:sz w:val="22"/>
      <w:szCs w:val="22"/>
    </w:rPr>
  </w:style>
  <w:style w:type="character" w:customStyle="1" w:styleId="af0">
    <w:name w:val="无间隔 字符"/>
    <w:basedOn w:val="a1"/>
    <w:link w:val="af"/>
    <w:uiPriority w:val="1"/>
    <w:rsid w:val="001E0CB0"/>
    <w:rPr>
      <w:kern w:val="0"/>
      <w:sz w:val="22"/>
      <w:szCs w:val="22"/>
    </w:rPr>
  </w:style>
  <w:style w:type="paragraph" w:styleId="TOC">
    <w:name w:val="TOC Heading"/>
    <w:basedOn w:val="1"/>
    <w:next w:val="a0"/>
    <w:uiPriority w:val="39"/>
    <w:unhideWhenUsed/>
    <w:qFormat/>
    <w:rsid w:val="001E0CB0"/>
    <w:pPr>
      <w:spacing w:beforeLines="0" w:before="240" w:afterLines="0" w:line="259" w:lineRule="auto"/>
      <w:jc w:val="left"/>
      <w:outlineLvl w:val="9"/>
    </w:pPr>
    <w:rPr>
      <w:rFonts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af1">
    <w:name w:val="Body Text"/>
    <w:basedOn w:val="a0"/>
    <w:link w:val="af2"/>
    <w:rsid w:val="001E0CB0"/>
    <w:pPr>
      <w:widowControl/>
      <w:spacing w:beforeLines="30" w:after="60" w:line="240" w:lineRule="auto"/>
      <w:ind w:firstLineChars="0" w:firstLine="0"/>
    </w:pPr>
    <w:rPr>
      <w:rFonts w:ascii="Times New Roman" w:eastAsia="宋体" w:hAnsi="Times New Roman" w:cs="Times New Roman"/>
      <w:bCs/>
      <w:kern w:val="0"/>
      <w:szCs w:val="24"/>
      <w:lang w:eastAsia="en-US" w:bidi="he-IL"/>
    </w:rPr>
  </w:style>
  <w:style w:type="character" w:customStyle="1" w:styleId="af2">
    <w:name w:val="正文文本 字符"/>
    <w:basedOn w:val="a1"/>
    <w:link w:val="af1"/>
    <w:rsid w:val="001E0CB0"/>
    <w:rPr>
      <w:rFonts w:ascii="Times New Roman" w:eastAsia="宋体" w:hAnsi="Times New Roman" w:cs="Times New Roman"/>
      <w:bCs/>
      <w:kern w:val="0"/>
      <w:szCs w:val="24"/>
      <w:lang w:eastAsia="en-US" w:bidi="he-IL"/>
    </w:rPr>
  </w:style>
  <w:style w:type="paragraph" w:styleId="TOC1">
    <w:name w:val="toc 1"/>
    <w:basedOn w:val="a0"/>
    <w:next w:val="a0"/>
    <w:autoRedefine/>
    <w:uiPriority w:val="39"/>
    <w:unhideWhenUsed/>
    <w:rsid w:val="00CB4E14"/>
    <w:pPr>
      <w:tabs>
        <w:tab w:val="right" w:leader="dot" w:pos="9060"/>
      </w:tabs>
      <w:ind w:firstLine="480"/>
    </w:pPr>
    <w:rPr>
      <w:noProof/>
      <w:shd w:val="pct15" w:color="auto" w:fill="FFFFFF"/>
    </w:rPr>
  </w:style>
  <w:style w:type="character" w:styleId="af3">
    <w:name w:val="Hyperlink"/>
    <w:basedOn w:val="a1"/>
    <w:uiPriority w:val="99"/>
    <w:unhideWhenUsed/>
    <w:rsid w:val="004346AF"/>
    <w:rPr>
      <w:color w:val="0000FF" w:themeColor="hyperlink"/>
      <w:u w:val="single"/>
    </w:rPr>
  </w:style>
  <w:style w:type="paragraph" w:styleId="TOC2">
    <w:name w:val="toc 2"/>
    <w:basedOn w:val="a0"/>
    <w:next w:val="a0"/>
    <w:autoRedefine/>
    <w:uiPriority w:val="39"/>
    <w:unhideWhenUsed/>
    <w:rsid w:val="00CB4E14"/>
    <w:pPr>
      <w:tabs>
        <w:tab w:val="left" w:pos="1680"/>
        <w:tab w:val="right" w:leader="dot" w:pos="9060"/>
      </w:tabs>
      <w:ind w:leftChars="200" w:left="480" w:firstLine="480"/>
    </w:pPr>
    <w:rPr>
      <w:noProof/>
      <w:shd w:val="pct15" w:color="auto" w:fill="FFFFFF"/>
    </w:rPr>
  </w:style>
  <w:style w:type="paragraph" w:styleId="TOC3">
    <w:name w:val="toc 3"/>
    <w:basedOn w:val="a0"/>
    <w:next w:val="a0"/>
    <w:autoRedefine/>
    <w:uiPriority w:val="39"/>
    <w:unhideWhenUsed/>
    <w:rsid w:val="00CB4E14"/>
    <w:pPr>
      <w:tabs>
        <w:tab w:val="left" w:pos="2076"/>
        <w:tab w:val="right" w:leader="dot" w:pos="9060"/>
      </w:tabs>
      <w:ind w:leftChars="400" w:left="960" w:firstLine="480"/>
    </w:pPr>
    <w:rPr>
      <w:noProof/>
      <w:shd w:val="pct15" w:color="auto" w:fill="FFFFFF"/>
    </w:rPr>
  </w:style>
  <w:style w:type="character" w:customStyle="1" w:styleId="0741Char">
    <w:name w:val="样式 倾斜 蓝色 首行缩进:  0.74 厘米1 Char"/>
    <w:basedOn w:val="a1"/>
    <w:link w:val="0741"/>
    <w:locked/>
    <w:rsid w:val="00AC18A2"/>
    <w:rPr>
      <w:rFonts w:ascii="宋体" w:eastAsia="宋体" w:hAnsi="宋体" w:cs="宋体"/>
      <w:i/>
      <w:iCs/>
      <w:color w:val="0000FF"/>
    </w:rPr>
  </w:style>
  <w:style w:type="paragraph" w:customStyle="1" w:styleId="0741">
    <w:name w:val="样式 倾斜 蓝色 首行缩进:  0.74 厘米1"/>
    <w:basedOn w:val="a0"/>
    <w:next w:val="a0"/>
    <w:link w:val="0741Char"/>
    <w:rsid w:val="00AC18A2"/>
    <w:pPr>
      <w:spacing w:line="240" w:lineRule="auto"/>
      <w:ind w:firstLineChars="0" w:firstLine="420"/>
    </w:pPr>
    <w:rPr>
      <w:rFonts w:ascii="宋体" w:eastAsia="宋体" w:hAnsi="宋体" w:cs="宋体"/>
      <w:i/>
      <w:iCs/>
      <w:color w:val="0000FF"/>
      <w:sz w:val="21"/>
    </w:rPr>
  </w:style>
  <w:style w:type="paragraph" w:styleId="af4">
    <w:name w:val="Normal Indent"/>
    <w:aliases w:val="表正文,正文非缩进,首行缩进,正文不缩进,正文（首行缩进两字） Char Char Char,正文（首行缩进两字） Char Char,正文（首行缩进两字） Char Char Char Char Char Char Char Char Char Char Char Char Char Char,Normal Indent Char Char Char,Normal Indent Char Char Char Char,标题4,正文-段前3磅,正文缩进（首行缩进两字）,特点,四号"/>
    <w:basedOn w:val="a0"/>
    <w:rsid w:val="003D5F85"/>
    <w:pPr>
      <w:spacing w:beforeLines="30" w:afterLines="30" w:line="240" w:lineRule="auto"/>
    </w:pPr>
    <w:rPr>
      <w:rFonts w:ascii="Times New Roman" w:eastAsia="宋体" w:hAnsi="Times New Roman" w:cs="Times New Roman"/>
      <w:bCs/>
      <w:noProof/>
      <w:kern w:val="0"/>
      <w:sz w:val="21"/>
      <w:szCs w:val="24"/>
      <w:lang w:bidi="he-IL"/>
    </w:rPr>
  </w:style>
  <w:style w:type="paragraph" w:styleId="af5">
    <w:name w:val="List Paragraph"/>
    <w:basedOn w:val="a0"/>
    <w:uiPriority w:val="34"/>
    <w:qFormat/>
    <w:rsid w:val="00A4788F"/>
    <w:pPr>
      <w:ind w:firstLine="420"/>
    </w:pPr>
  </w:style>
  <w:style w:type="paragraph" w:customStyle="1" w:styleId="af6">
    <w:name w:val="正文样式"/>
    <w:basedOn w:val="a0"/>
    <w:link w:val="af7"/>
    <w:qFormat/>
    <w:rsid w:val="008E2FD5"/>
    <w:pPr>
      <w:spacing w:before="120" w:after="120" w:line="288" w:lineRule="auto"/>
      <w:ind w:firstLine="420"/>
    </w:pPr>
    <w:rPr>
      <w:rFonts w:ascii="宋体" w:eastAsia="宋体" w:hAnsi="宋体" w:cs="Arial"/>
      <w:sz w:val="21"/>
    </w:rPr>
  </w:style>
  <w:style w:type="character" w:customStyle="1" w:styleId="af7">
    <w:name w:val="正文样式 字符"/>
    <w:basedOn w:val="a1"/>
    <w:link w:val="af6"/>
    <w:rsid w:val="008E2FD5"/>
    <w:rPr>
      <w:rFonts w:ascii="宋体" w:eastAsia="宋体" w:hAnsi="宋体" w:cs="Arial"/>
    </w:rPr>
  </w:style>
  <w:style w:type="character" w:styleId="af8">
    <w:name w:val="Unresolved Mention"/>
    <w:basedOn w:val="a1"/>
    <w:uiPriority w:val="99"/>
    <w:semiHidden/>
    <w:unhideWhenUsed/>
    <w:rsid w:val="00672079"/>
    <w:rPr>
      <w:color w:val="605E5C"/>
      <w:shd w:val="clear" w:color="auto" w:fill="E1DFDD"/>
    </w:rPr>
  </w:style>
  <w:style w:type="character" w:styleId="af9">
    <w:name w:val="FollowedHyperlink"/>
    <w:basedOn w:val="a1"/>
    <w:uiPriority w:val="99"/>
    <w:semiHidden/>
    <w:unhideWhenUsed/>
    <w:rsid w:val="00672079"/>
    <w:rPr>
      <w:color w:val="800080" w:themeColor="followedHyperlink"/>
      <w:u w:val="single"/>
    </w:rPr>
  </w:style>
  <w:style w:type="paragraph" w:styleId="TOC4">
    <w:name w:val="toc 4"/>
    <w:basedOn w:val="a0"/>
    <w:next w:val="a0"/>
    <w:autoRedefine/>
    <w:uiPriority w:val="39"/>
    <w:unhideWhenUsed/>
    <w:rsid w:val="00721FA2"/>
    <w:pPr>
      <w:spacing w:after="160" w:line="278" w:lineRule="auto"/>
      <w:ind w:leftChars="600" w:left="1260" w:firstLineChars="0" w:firstLine="0"/>
      <w:jc w:val="left"/>
    </w:pPr>
    <w:rPr>
      <w:sz w:val="22"/>
      <w:szCs w:val="24"/>
      <w14:ligatures w14:val="standardContextual"/>
    </w:rPr>
  </w:style>
  <w:style w:type="paragraph" w:styleId="TOC5">
    <w:name w:val="toc 5"/>
    <w:basedOn w:val="a0"/>
    <w:next w:val="a0"/>
    <w:autoRedefine/>
    <w:uiPriority w:val="39"/>
    <w:unhideWhenUsed/>
    <w:rsid w:val="00721FA2"/>
    <w:pPr>
      <w:spacing w:after="160" w:line="278" w:lineRule="auto"/>
      <w:ind w:leftChars="800" w:left="1680" w:firstLineChars="0" w:firstLine="0"/>
      <w:jc w:val="left"/>
    </w:pPr>
    <w:rPr>
      <w:sz w:val="22"/>
      <w:szCs w:val="24"/>
      <w14:ligatures w14:val="standardContextual"/>
    </w:rPr>
  </w:style>
  <w:style w:type="paragraph" w:styleId="TOC6">
    <w:name w:val="toc 6"/>
    <w:basedOn w:val="a0"/>
    <w:next w:val="a0"/>
    <w:autoRedefine/>
    <w:uiPriority w:val="39"/>
    <w:unhideWhenUsed/>
    <w:rsid w:val="00721FA2"/>
    <w:pPr>
      <w:spacing w:after="160" w:line="278" w:lineRule="auto"/>
      <w:ind w:leftChars="1000" w:left="2100" w:firstLineChars="0" w:firstLine="0"/>
      <w:jc w:val="left"/>
    </w:pPr>
    <w:rPr>
      <w:sz w:val="22"/>
      <w:szCs w:val="24"/>
      <w14:ligatures w14:val="standardContextual"/>
    </w:rPr>
  </w:style>
  <w:style w:type="paragraph" w:styleId="TOC7">
    <w:name w:val="toc 7"/>
    <w:basedOn w:val="a0"/>
    <w:next w:val="a0"/>
    <w:autoRedefine/>
    <w:uiPriority w:val="39"/>
    <w:unhideWhenUsed/>
    <w:rsid w:val="00721FA2"/>
    <w:pPr>
      <w:spacing w:after="160" w:line="278" w:lineRule="auto"/>
      <w:ind w:leftChars="1200" w:left="2520" w:firstLineChars="0" w:firstLine="0"/>
      <w:jc w:val="left"/>
    </w:pPr>
    <w:rPr>
      <w:sz w:val="22"/>
      <w:szCs w:val="24"/>
      <w14:ligatures w14:val="standardContextual"/>
    </w:rPr>
  </w:style>
  <w:style w:type="paragraph" w:styleId="TOC8">
    <w:name w:val="toc 8"/>
    <w:basedOn w:val="a0"/>
    <w:next w:val="a0"/>
    <w:autoRedefine/>
    <w:uiPriority w:val="39"/>
    <w:unhideWhenUsed/>
    <w:rsid w:val="00721FA2"/>
    <w:pPr>
      <w:spacing w:after="160" w:line="278" w:lineRule="auto"/>
      <w:ind w:leftChars="1400" w:left="2940" w:firstLineChars="0" w:firstLine="0"/>
      <w:jc w:val="left"/>
    </w:pPr>
    <w:rPr>
      <w:sz w:val="22"/>
      <w:szCs w:val="24"/>
      <w14:ligatures w14:val="standardContextual"/>
    </w:rPr>
  </w:style>
  <w:style w:type="paragraph" w:styleId="TOC9">
    <w:name w:val="toc 9"/>
    <w:basedOn w:val="a0"/>
    <w:next w:val="a0"/>
    <w:autoRedefine/>
    <w:uiPriority w:val="39"/>
    <w:unhideWhenUsed/>
    <w:rsid w:val="00721FA2"/>
    <w:pPr>
      <w:spacing w:after="160" w:line="278" w:lineRule="auto"/>
      <w:ind w:leftChars="1600" w:left="3360" w:firstLineChars="0" w:firstLine="0"/>
      <w:jc w:val="left"/>
    </w:pPr>
    <w:rPr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3000" TargetMode="Externa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localhost:3000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hikaC/BlogSystem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localhost:8080/api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localhost:3000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yperlink" Target="http://localhost:8080/api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uaiPan\Work\OA\MS%20Word%20Template\&#24120;&#2999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333EB522DE642F38F586DA7381F05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C0E1C99-D6B4-4F02-8C68-04EE492A7D5C}"/>
      </w:docPartPr>
      <w:docPartBody>
        <w:p w:rsidR="000956BE" w:rsidRDefault="00D42D43" w:rsidP="00D42D43">
          <w:pPr>
            <w:pStyle w:val="B333EB522DE642F38F586DA7381F0510"/>
            <w:rPr>
              <w:rFonts w:hint="eastAsia"/>
            </w:rPr>
          </w:pPr>
          <w:r>
            <w:rPr>
              <w:color w:val="0F4761" w:themeColor="accent1" w:themeShade="BF"/>
              <w:sz w:val="24"/>
              <w:szCs w:val="24"/>
              <w:lang w:val="zh-CN"/>
            </w:rPr>
            <w:t>[公司名称]</w:t>
          </w:r>
        </w:p>
      </w:docPartBody>
    </w:docPart>
    <w:docPart>
      <w:docPartPr>
        <w:name w:val="434234DE2FC84F4C9110823EE965BB7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8414252-3033-4C08-B732-2C625F19E3B6}"/>
      </w:docPartPr>
      <w:docPartBody>
        <w:p w:rsidR="000956BE" w:rsidRDefault="00D42D43" w:rsidP="00D42D43">
          <w:pPr>
            <w:pStyle w:val="434234DE2FC84F4C9110823EE965BB75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D3653B240CCF456D9B342A68FC0C979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C53AB4-8DA0-4D25-8D65-AAB2A19B0AFA}"/>
      </w:docPartPr>
      <w:docPartBody>
        <w:p w:rsidR="000956BE" w:rsidRDefault="00D42D43" w:rsidP="00D42D43">
          <w:pPr>
            <w:pStyle w:val="D3653B240CCF456D9B342A68FC0C9791"/>
            <w:rPr>
              <w:rFonts w:hint="eastAsia"/>
            </w:rPr>
          </w:pPr>
          <w:r>
            <w:rPr>
              <w:color w:val="0F4761" w:themeColor="accent1" w:themeShade="BF"/>
              <w:sz w:val="24"/>
              <w:szCs w:val="24"/>
              <w:lang w:val="zh-CN"/>
            </w:rPr>
            <w:t>[文档副标题]</w:t>
          </w:r>
        </w:p>
      </w:docPartBody>
    </w:docPart>
    <w:docPart>
      <w:docPartPr>
        <w:name w:val="CE290A1F2231406F99D0FF4AE89342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D8F6196-DB1C-490D-8C3B-A43415C90F69}"/>
      </w:docPartPr>
      <w:docPartBody>
        <w:p w:rsidR="000956BE" w:rsidRDefault="00D42D43" w:rsidP="00D42D43">
          <w:pPr>
            <w:pStyle w:val="CE290A1F2231406F99D0FF4AE89342E1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892BCCD2C9A944B5BAEF40F0F31C4D6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1429155-A270-42AF-865B-064C93FDCC40}"/>
      </w:docPartPr>
      <w:docPartBody>
        <w:p w:rsidR="000956BE" w:rsidRDefault="00D42D43" w:rsidP="00D42D43">
          <w:pPr>
            <w:pStyle w:val="892BCCD2C9A944B5BAEF40F0F31C4D66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吀">
    <w:altName w:val="微软雅黑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D43"/>
    <w:rsid w:val="0006522A"/>
    <w:rsid w:val="00083641"/>
    <w:rsid w:val="000956BE"/>
    <w:rsid w:val="001B1E28"/>
    <w:rsid w:val="0027011D"/>
    <w:rsid w:val="00270B0F"/>
    <w:rsid w:val="003526E6"/>
    <w:rsid w:val="004274E3"/>
    <w:rsid w:val="004E14C9"/>
    <w:rsid w:val="005522A0"/>
    <w:rsid w:val="005A0AEC"/>
    <w:rsid w:val="006721FD"/>
    <w:rsid w:val="006E5291"/>
    <w:rsid w:val="008170A1"/>
    <w:rsid w:val="0089657B"/>
    <w:rsid w:val="008B5606"/>
    <w:rsid w:val="008E4D04"/>
    <w:rsid w:val="009D4B33"/>
    <w:rsid w:val="00B7593B"/>
    <w:rsid w:val="00D2180A"/>
    <w:rsid w:val="00D42D43"/>
    <w:rsid w:val="00DC124E"/>
    <w:rsid w:val="00E44567"/>
    <w:rsid w:val="00F45AE3"/>
    <w:rsid w:val="00FD5FB8"/>
    <w:rsid w:val="00FE353F"/>
    <w:rsid w:val="00FE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333EB522DE642F38F586DA7381F0510">
    <w:name w:val="B333EB522DE642F38F586DA7381F0510"/>
    <w:rsid w:val="00D42D43"/>
    <w:pPr>
      <w:widowControl w:val="0"/>
      <w:jc w:val="both"/>
    </w:pPr>
  </w:style>
  <w:style w:type="paragraph" w:customStyle="1" w:styleId="434234DE2FC84F4C9110823EE965BB75">
    <w:name w:val="434234DE2FC84F4C9110823EE965BB75"/>
    <w:rsid w:val="00D42D43"/>
    <w:pPr>
      <w:widowControl w:val="0"/>
      <w:jc w:val="both"/>
    </w:pPr>
  </w:style>
  <w:style w:type="paragraph" w:customStyle="1" w:styleId="D3653B240CCF456D9B342A68FC0C9791">
    <w:name w:val="D3653B240CCF456D9B342A68FC0C9791"/>
    <w:rsid w:val="00D42D43"/>
    <w:pPr>
      <w:widowControl w:val="0"/>
      <w:jc w:val="both"/>
    </w:pPr>
  </w:style>
  <w:style w:type="paragraph" w:customStyle="1" w:styleId="CE290A1F2231406F99D0FF4AE89342E1">
    <w:name w:val="CE290A1F2231406F99D0FF4AE89342E1"/>
    <w:rsid w:val="00D42D43"/>
    <w:pPr>
      <w:widowControl w:val="0"/>
      <w:jc w:val="both"/>
    </w:pPr>
  </w:style>
  <w:style w:type="paragraph" w:customStyle="1" w:styleId="892BCCD2C9A944B5BAEF40F0F31C4D66">
    <w:name w:val="892BCCD2C9A944B5BAEF40F0F31C4D66"/>
    <w:rsid w:val="00D42D43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1A32F54-6785-4BB8-9EE3-39B73F3A8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常用</Template>
  <TotalTime>324</TotalTime>
  <Pages>31</Pages>
  <Words>4125</Words>
  <Characters>23515</Characters>
  <Application>Microsoft Office Word</Application>
  <DocSecurity>0</DocSecurity>
  <Lines>195</Lines>
  <Paragraphs>55</Paragraphs>
  <ScaleCrop>false</ScaleCrop>
  <Company>台州学院</Company>
  <LinksUpToDate>false</LinksUpToDate>
  <CharactersWithSpaces>27585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系统设计文档</dc:title>
  <dc:subject>博客系统设计说明书</dc:subject>
  <dc:creator>作者名称  陈莹</dc:creator>
  <cp:keywords/>
  <dc:description/>
  <cp:lastModifiedBy>Shika X</cp:lastModifiedBy>
  <cp:revision>147</cp:revision>
  <dcterms:created xsi:type="dcterms:W3CDTF">2026-01-05T12:50:00Z</dcterms:created>
  <dcterms:modified xsi:type="dcterms:W3CDTF">2026-01-06T11:24:00Z</dcterms:modified>
</cp:coreProperties>
</file>